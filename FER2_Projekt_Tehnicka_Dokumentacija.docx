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106" w:rsidRPr="00DB5106" w:rsidRDefault="00DB5106" w:rsidP="0001192E">
      <w:pPr>
        <w:pStyle w:val="Title"/>
        <w:spacing w:line="360" w:lineRule="auto"/>
        <w:jc w:val="right"/>
        <w:rPr>
          <w:lang w:val="hr-HR"/>
        </w:rPr>
      </w:pPr>
      <w:r w:rsidRPr="00DB5106">
        <w:rPr>
          <w:lang w:val="hr-HR"/>
        </w:rPr>
        <w:t>Analiza izvedbe specifikacije OpenFlow u</w:t>
      </w:r>
    </w:p>
    <w:p w:rsidR="00BB0DA6" w:rsidRPr="006D00C5" w:rsidRDefault="00DB5106" w:rsidP="0001192E">
      <w:pPr>
        <w:pStyle w:val="Title"/>
        <w:spacing w:line="360" w:lineRule="auto"/>
        <w:jc w:val="right"/>
        <w:rPr>
          <w:lang w:val="hr-HR"/>
        </w:rPr>
      </w:pPr>
      <w:r w:rsidRPr="00DB5106">
        <w:rPr>
          <w:lang w:val="hr-HR"/>
        </w:rPr>
        <w:t>upravljačkom uređaju OpenDaylight</w:t>
      </w:r>
      <w:r>
        <w:rPr>
          <w:lang w:val="hr-HR"/>
        </w:rPr>
        <w:t xml:space="preserve"> </w:t>
      </w:r>
    </w:p>
    <w:p w:rsidR="00BB0DA6" w:rsidRPr="006D00C5" w:rsidRDefault="00620B2D" w:rsidP="0001192E">
      <w:pPr>
        <w:pStyle w:val="Title"/>
        <w:spacing w:line="360" w:lineRule="auto"/>
        <w:jc w:val="right"/>
        <w:rPr>
          <w:lang w:val="hr-HR"/>
        </w:rPr>
      </w:pPr>
      <w:r>
        <w:rPr>
          <w:lang w:val="hr-HR"/>
        </w:rPr>
        <w:t>Tehnička</w:t>
      </w:r>
      <w:r w:rsidR="00C74132">
        <w:rPr>
          <w:lang w:val="hr-HR"/>
        </w:rPr>
        <w:t xml:space="preserve"> dokumentacija</w:t>
      </w:r>
    </w:p>
    <w:p w:rsidR="00620B2D" w:rsidRDefault="00620B2D" w:rsidP="0001192E">
      <w:pPr>
        <w:pStyle w:val="Title"/>
        <w:spacing w:line="360" w:lineRule="auto"/>
        <w:jc w:val="right"/>
        <w:rPr>
          <w:sz w:val="28"/>
          <w:lang w:val="hr-HR"/>
        </w:rPr>
      </w:pPr>
      <w:r w:rsidRPr="006D00C5">
        <w:rPr>
          <w:sz w:val="28"/>
          <w:lang w:val="hr-HR"/>
        </w:rPr>
        <w:t>Verzija &lt;1.0&gt;</w:t>
      </w:r>
    </w:p>
    <w:p w:rsidR="00620B2D" w:rsidRDefault="00620B2D" w:rsidP="0001192E">
      <w:pPr>
        <w:pStyle w:val="Title"/>
        <w:spacing w:line="360" w:lineRule="auto"/>
        <w:jc w:val="right"/>
        <w:rPr>
          <w:lang w:val="hr-HR"/>
        </w:rPr>
      </w:pPr>
    </w:p>
    <w:p w:rsidR="00620B2D" w:rsidRDefault="00620B2D" w:rsidP="0001192E">
      <w:pPr>
        <w:pStyle w:val="Title"/>
        <w:spacing w:line="360" w:lineRule="auto"/>
        <w:jc w:val="right"/>
        <w:rPr>
          <w:lang w:val="hr-HR"/>
        </w:rPr>
      </w:pPr>
    </w:p>
    <w:p w:rsidR="00620B2D" w:rsidRDefault="00620B2D" w:rsidP="0001192E">
      <w:pPr>
        <w:pStyle w:val="Title"/>
        <w:spacing w:line="360" w:lineRule="auto"/>
        <w:jc w:val="right"/>
        <w:rPr>
          <w:lang w:val="hr-HR"/>
        </w:rPr>
      </w:pPr>
    </w:p>
    <w:p w:rsidR="00620B2D" w:rsidRDefault="00620B2D" w:rsidP="0001192E">
      <w:pPr>
        <w:pStyle w:val="Title"/>
        <w:spacing w:line="360" w:lineRule="auto"/>
        <w:jc w:val="right"/>
        <w:rPr>
          <w:lang w:val="hr-HR"/>
        </w:rPr>
      </w:pPr>
    </w:p>
    <w:p w:rsidR="00620B2D" w:rsidRPr="008D01D3" w:rsidRDefault="00620B2D" w:rsidP="0001192E">
      <w:pPr>
        <w:pStyle w:val="Title"/>
        <w:spacing w:line="360" w:lineRule="auto"/>
        <w:jc w:val="right"/>
        <w:rPr>
          <w:rFonts w:cs="Arial"/>
          <w:b w:val="0"/>
          <w:sz w:val="32"/>
          <w:szCs w:val="32"/>
          <w:lang w:val="hr-HR"/>
        </w:rPr>
      </w:pPr>
      <w:r w:rsidRPr="00620B2D">
        <w:rPr>
          <w:rFonts w:cs="Arial"/>
          <w:sz w:val="32"/>
          <w:szCs w:val="32"/>
          <w:lang w:val="hr-HR"/>
        </w:rPr>
        <w:t xml:space="preserve">Studentski tim: </w:t>
      </w:r>
      <w:r w:rsidR="00212D5D">
        <w:rPr>
          <w:rFonts w:cs="Arial"/>
          <w:b w:val="0"/>
          <w:sz w:val="32"/>
          <w:szCs w:val="32"/>
          <w:lang w:val="hr-HR"/>
        </w:rPr>
        <w:t>Kristijan Dubravec</w:t>
      </w:r>
      <w:r w:rsidR="00212D5D">
        <w:rPr>
          <w:rFonts w:cs="Arial"/>
          <w:b w:val="0"/>
          <w:sz w:val="32"/>
          <w:szCs w:val="32"/>
          <w:lang w:val="hr-HR"/>
        </w:rPr>
        <w:tab/>
      </w:r>
    </w:p>
    <w:p w:rsidR="00620B2D" w:rsidRPr="008D01D3" w:rsidRDefault="00212D5D" w:rsidP="0001192E">
      <w:pPr>
        <w:spacing w:line="360" w:lineRule="auto"/>
        <w:jc w:val="right"/>
        <w:rPr>
          <w:rFonts w:ascii="Arial" w:hAnsi="Arial" w:cs="Arial"/>
          <w:sz w:val="32"/>
          <w:szCs w:val="32"/>
          <w:lang w:val="hr-HR"/>
        </w:rPr>
      </w:pPr>
      <w:r>
        <w:rPr>
          <w:rFonts w:ascii="Arial" w:hAnsi="Arial" w:cs="Arial"/>
          <w:sz w:val="32"/>
          <w:szCs w:val="32"/>
          <w:lang w:val="hr-HR"/>
        </w:rPr>
        <w:t>Vice Ivušić</w:t>
      </w:r>
    </w:p>
    <w:p w:rsidR="00620B2D" w:rsidRPr="008D01D3" w:rsidRDefault="00212D5D" w:rsidP="0001192E">
      <w:pPr>
        <w:spacing w:line="360" w:lineRule="auto"/>
        <w:jc w:val="right"/>
        <w:rPr>
          <w:rFonts w:ascii="Arial" w:hAnsi="Arial" w:cs="Arial"/>
          <w:sz w:val="32"/>
          <w:szCs w:val="32"/>
          <w:lang w:val="hr-HR"/>
        </w:rPr>
      </w:pPr>
      <w:r>
        <w:rPr>
          <w:rFonts w:ascii="Arial" w:hAnsi="Arial" w:cs="Arial"/>
          <w:sz w:val="32"/>
          <w:szCs w:val="32"/>
          <w:lang w:val="hr-HR"/>
        </w:rPr>
        <w:t>Mario Pavić</w:t>
      </w:r>
    </w:p>
    <w:p w:rsidR="00620B2D" w:rsidRPr="00620B2D" w:rsidRDefault="00620B2D" w:rsidP="0001192E">
      <w:pPr>
        <w:spacing w:line="360" w:lineRule="auto"/>
        <w:jc w:val="right"/>
        <w:rPr>
          <w:rFonts w:ascii="Arial" w:hAnsi="Arial" w:cs="Arial"/>
          <w:sz w:val="32"/>
          <w:szCs w:val="32"/>
          <w:lang w:val="hr-HR"/>
        </w:rPr>
      </w:pPr>
    </w:p>
    <w:p w:rsidR="00BB0DA6" w:rsidRPr="00620B2D" w:rsidRDefault="00620B2D" w:rsidP="0001192E">
      <w:pPr>
        <w:pStyle w:val="Title"/>
        <w:spacing w:line="360" w:lineRule="auto"/>
        <w:jc w:val="right"/>
        <w:rPr>
          <w:sz w:val="32"/>
          <w:szCs w:val="32"/>
          <w:lang w:val="hr-HR"/>
        </w:rPr>
      </w:pPr>
      <w:r w:rsidRPr="00620B2D">
        <w:rPr>
          <w:rFonts w:cs="Arial"/>
          <w:sz w:val="32"/>
          <w:szCs w:val="32"/>
          <w:lang w:val="hr-HR"/>
        </w:rPr>
        <w:t>Nastavnik:</w:t>
      </w:r>
      <w:r w:rsidR="00212D5D">
        <w:rPr>
          <w:rFonts w:cs="Arial"/>
          <w:b w:val="0"/>
          <w:sz w:val="32"/>
          <w:szCs w:val="32"/>
          <w:lang w:val="hr-HR"/>
        </w:rPr>
        <w:t xml:space="preserve"> Doc. dr. sc. Ognjen Dobrijević</w:t>
      </w:r>
    </w:p>
    <w:p w:rsidR="00620B2D" w:rsidRDefault="00620B2D" w:rsidP="0001192E">
      <w:pPr>
        <w:pStyle w:val="Title"/>
        <w:spacing w:line="360" w:lineRule="auto"/>
        <w:jc w:val="right"/>
        <w:rPr>
          <w:sz w:val="28"/>
          <w:lang w:val="hr-HR"/>
        </w:rPr>
      </w:pPr>
    </w:p>
    <w:p w:rsidR="00620B2D" w:rsidRDefault="00620B2D" w:rsidP="00A96DA6">
      <w:pPr>
        <w:pStyle w:val="Title"/>
        <w:spacing w:line="360" w:lineRule="auto"/>
        <w:jc w:val="right"/>
        <w:rPr>
          <w:sz w:val="28"/>
          <w:lang w:val="hr-HR"/>
        </w:rPr>
      </w:pPr>
    </w:p>
    <w:p w:rsidR="00620B2D" w:rsidRDefault="00620B2D" w:rsidP="00A96DA6">
      <w:pPr>
        <w:pStyle w:val="Title"/>
        <w:spacing w:line="360" w:lineRule="auto"/>
        <w:jc w:val="right"/>
        <w:rPr>
          <w:sz w:val="28"/>
          <w:lang w:val="hr-HR"/>
        </w:rPr>
      </w:pPr>
    </w:p>
    <w:p w:rsidR="00620B2D" w:rsidRDefault="00620B2D" w:rsidP="00A96DA6">
      <w:pPr>
        <w:pStyle w:val="Title"/>
        <w:spacing w:line="360" w:lineRule="auto"/>
        <w:jc w:val="right"/>
        <w:rPr>
          <w:sz w:val="28"/>
          <w:lang w:val="hr-HR"/>
        </w:rPr>
      </w:pPr>
    </w:p>
    <w:p w:rsidR="00620B2D" w:rsidRDefault="00620B2D" w:rsidP="00A96DA6">
      <w:pPr>
        <w:pStyle w:val="Title"/>
        <w:spacing w:line="360" w:lineRule="auto"/>
        <w:jc w:val="right"/>
        <w:rPr>
          <w:sz w:val="28"/>
          <w:lang w:val="hr-HR"/>
        </w:rPr>
      </w:pPr>
    </w:p>
    <w:p w:rsidR="00620B2D" w:rsidRDefault="00620B2D" w:rsidP="00A96DA6">
      <w:pPr>
        <w:pStyle w:val="Title"/>
        <w:spacing w:line="360" w:lineRule="auto"/>
        <w:jc w:val="right"/>
        <w:rPr>
          <w:sz w:val="28"/>
          <w:lang w:val="hr-HR"/>
        </w:rPr>
      </w:pPr>
    </w:p>
    <w:p w:rsidR="00620B2D" w:rsidRDefault="00620B2D" w:rsidP="00A96DA6">
      <w:pPr>
        <w:pStyle w:val="Title"/>
        <w:spacing w:line="360" w:lineRule="auto"/>
        <w:jc w:val="right"/>
        <w:rPr>
          <w:sz w:val="28"/>
          <w:lang w:val="hr-HR"/>
        </w:rPr>
      </w:pPr>
    </w:p>
    <w:p w:rsidR="00620B2D" w:rsidRPr="00620B2D" w:rsidRDefault="00620B2D" w:rsidP="00BC7F29">
      <w:pPr>
        <w:spacing w:line="360" w:lineRule="auto"/>
        <w:jc w:val="both"/>
        <w:rPr>
          <w:lang w:val="hr-HR"/>
        </w:rPr>
      </w:pPr>
    </w:p>
    <w:p w:rsidR="00DE4D1A" w:rsidRDefault="00DE4D1A" w:rsidP="00BC7F29">
      <w:pPr>
        <w:pStyle w:val="Title"/>
        <w:spacing w:line="360" w:lineRule="auto"/>
        <w:jc w:val="both"/>
        <w:rPr>
          <w:sz w:val="28"/>
          <w:lang w:val="hr-HR"/>
        </w:rPr>
        <w:sectPr w:rsidR="00DE4D1A"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rsidR="00BB0DA6" w:rsidRPr="006D00C5" w:rsidRDefault="00D431B3" w:rsidP="00BC7F29">
      <w:pPr>
        <w:pStyle w:val="Title"/>
        <w:spacing w:line="360" w:lineRule="auto"/>
        <w:jc w:val="both"/>
        <w:rPr>
          <w:lang w:val="hr-HR"/>
        </w:rPr>
      </w:pPr>
      <w:r w:rsidRPr="006D00C5">
        <w:rPr>
          <w:lang w:val="hr-HR"/>
        </w:rPr>
        <w:lastRenderedPageBreak/>
        <w:t>Sadržaj</w:t>
      </w:r>
    </w:p>
    <w:p w:rsidR="00D5628D" w:rsidRDefault="00BB0DA6" w:rsidP="00BC7F29">
      <w:pPr>
        <w:pStyle w:val="TOC1"/>
        <w:spacing w:line="360" w:lineRule="auto"/>
        <w:jc w:val="both"/>
        <w:rPr>
          <w:rFonts w:asciiTheme="minorHAnsi" w:eastAsiaTheme="minorEastAsia" w:hAnsiTheme="minorHAnsi" w:cstheme="minorBidi"/>
          <w:noProof/>
          <w:sz w:val="22"/>
          <w:szCs w:val="22"/>
          <w:lang w:val="hr-HR" w:eastAsia="hr-HR"/>
        </w:rPr>
      </w:pPr>
      <w:r w:rsidRPr="006D00C5">
        <w:rPr>
          <w:lang w:val="hr-HR"/>
        </w:rPr>
        <w:fldChar w:fldCharType="begin"/>
      </w:r>
      <w:r w:rsidRPr="006D00C5">
        <w:rPr>
          <w:lang w:val="hr-HR"/>
        </w:rPr>
        <w:instrText xml:space="preserve"> TOC \o "1-3" </w:instrText>
      </w:r>
      <w:r w:rsidRPr="006D00C5">
        <w:rPr>
          <w:lang w:val="hr-HR"/>
        </w:rPr>
        <w:fldChar w:fldCharType="separate"/>
      </w:r>
      <w:r w:rsidR="00D5628D" w:rsidRPr="003E0A2F">
        <w:rPr>
          <w:noProof/>
          <w:lang w:val="hr-HR"/>
        </w:rPr>
        <w:t>1. Opis projektnog zadatka</w:t>
      </w:r>
      <w:r w:rsidR="00D5628D">
        <w:rPr>
          <w:noProof/>
        </w:rPr>
        <w:tab/>
      </w:r>
      <w:r w:rsidR="00D5628D">
        <w:rPr>
          <w:noProof/>
        </w:rPr>
        <w:fldChar w:fldCharType="begin"/>
      </w:r>
      <w:r w:rsidR="00D5628D">
        <w:rPr>
          <w:noProof/>
        </w:rPr>
        <w:instrText xml:space="preserve"> PAGEREF _Toc471937618 \h </w:instrText>
      </w:r>
      <w:r w:rsidR="00D5628D">
        <w:rPr>
          <w:noProof/>
        </w:rPr>
      </w:r>
      <w:r w:rsidR="00D5628D">
        <w:rPr>
          <w:noProof/>
        </w:rPr>
        <w:fldChar w:fldCharType="separate"/>
      </w:r>
      <w:r w:rsidR="00D5628D">
        <w:rPr>
          <w:noProof/>
        </w:rPr>
        <w:t>3</w:t>
      </w:r>
      <w:r w:rsidR="00D5628D">
        <w:rPr>
          <w:noProof/>
        </w:rPr>
        <w:fldChar w:fldCharType="end"/>
      </w:r>
    </w:p>
    <w:p w:rsidR="00D5628D" w:rsidRDefault="00D5628D" w:rsidP="00BC7F29">
      <w:pPr>
        <w:pStyle w:val="TOC1"/>
        <w:spacing w:line="360" w:lineRule="auto"/>
        <w:jc w:val="both"/>
        <w:rPr>
          <w:rFonts w:asciiTheme="minorHAnsi" w:eastAsiaTheme="minorEastAsia" w:hAnsiTheme="minorHAnsi" w:cstheme="minorBidi"/>
          <w:noProof/>
          <w:sz w:val="22"/>
          <w:szCs w:val="22"/>
          <w:lang w:val="hr-HR" w:eastAsia="hr-HR"/>
        </w:rPr>
      </w:pPr>
      <w:r w:rsidRPr="003E0A2F">
        <w:rPr>
          <w:noProof/>
          <w:lang w:val="hr-HR"/>
        </w:rPr>
        <w:t>2. Programski upravljane komunikacijske mreže</w:t>
      </w:r>
      <w:r>
        <w:rPr>
          <w:noProof/>
        </w:rPr>
        <w:tab/>
      </w:r>
      <w:r>
        <w:rPr>
          <w:noProof/>
        </w:rPr>
        <w:fldChar w:fldCharType="begin"/>
      </w:r>
      <w:r>
        <w:rPr>
          <w:noProof/>
        </w:rPr>
        <w:instrText xml:space="preserve"> PAGEREF _Toc471937619 \h </w:instrText>
      </w:r>
      <w:r>
        <w:rPr>
          <w:noProof/>
        </w:rPr>
      </w:r>
      <w:r>
        <w:rPr>
          <w:noProof/>
        </w:rPr>
        <w:fldChar w:fldCharType="separate"/>
      </w:r>
      <w:r>
        <w:rPr>
          <w:noProof/>
        </w:rPr>
        <w:t>4</w:t>
      </w:r>
      <w:r>
        <w:rPr>
          <w:noProof/>
        </w:rPr>
        <w:fldChar w:fldCharType="end"/>
      </w:r>
    </w:p>
    <w:p w:rsidR="00D5628D" w:rsidRDefault="00D5628D" w:rsidP="00BC7F29">
      <w:pPr>
        <w:pStyle w:val="TOC1"/>
        <w:spacing w:line="360" w:lineRule="auto"/>
        <w:jc w:val="both"/>
        <w:rPr>
          <w:rFonts w:asciiTheme="minorHAnsi" w:eastAsiaTheme="minorEastAsia" w:hAnsiTheme="minorHAnsi" w:cstheme="minorBidi"/>
          <w:noProof/>
          <w:sz w:val="22"/>
          <w:szCs w:val="22"/>
          <w:lang w:val="hr-HR" w:eastAsia="hr-HR"/>
        </w:rPr>
      </w:pPr>
      <w:r w:rsidRPr="003E0A2F">
        <w:rPr>
          <w:noProof/>
          <w:lang w:val="hr-HR"/>
        </w:rPr>
        <w:t>3. OpenFlow specifikacija</w:t>
      </w:r>
      <w:r>
        <w:rPr>
          <w:noProof/>
        </w:rPr>
        <w:tab/>
      </w:r>
      <w:r>
        <w:rPr>
          <w:noProof/>
        </w:rPr>
        <w:fldChar w:fldCharType="begin"/>
      </w:r>
      <w:r>
        <w:rPr>
          <w:noProof/>
        </w:rPr>
        <w:instrText xml:space="preserve"> PAGEREF _Toc471937620 \h </w:instrText>
      </w:r>
      <w:r>
        <w:rPr>
          <w:noProof/>
        </w:rPr>
      </w:r>
      <w:r>
        <w:rPr>
          <w:noProof/>
        </w:rPr>
        <w:fldChar w:fldCharType="separate"/>
      </w:r>
      <w:r>
        <w:rPr>
          <w:noProof/>
        </w:rPr>
        <w:t>6</w:t>
      </w:r>
      <w:r>
        <w:rPr>
          <w:noProof/>
        </w:rPr>
        <w:fldChar w:fldCharType="end"/>
      </w:r>
    </w:p>
    <w:p w:rsidR="00D5628D" w:rsidRDefault="00D5628D" w:rsidP="00BC7F29">
      <w:pPr>
        <w:pStyle w:val="TOC1"/>
        <w:spacing w:line="360" w:lineRule="auto"/>
        <w:jc w:val="both"/>
        <w:rPr>
          <w:rFonts w:asciiTheme="minorHAnsi" w:eastAsiaTheme="minorEastAsia" w:hAnsiTheme="minorHAnsi" w:cstheme="minorBidi"/>
          <w:noProof/>
          <w:sz w:val="22"/>
          <w:szCs w:val="22"/>
          <w:lang w:val="hr-HR" w:eastAsia="hr-HR"/>
        </w:rPr>
      </w:pPr>
      <w:r w:rsidRPr="003E0A2F">
        <w:rPr>
          <w:noProof/>
          <w:lang w:val="hr-HR"/>
        </w:rPr>
        <w:t>OpenDaylight</w:t>
      </w:r>
      <w:r>
        <w:rPr>
          <w:noProof/>
        </w:rPr>
        <w:tab/>
      </w:r>
      <w:r>
        <w:rPr>
          <w:noProof/>
        </w:rPr>
        <w:fldChar w:fldCharType="begin"/>
      </w:r>
      <w:r>
        <w:rPr>
          <w:noProof/>
        </w:rPr>
        <w:instrText xml:space="preserve"> PAGEREF _Toc471937621 \h </w:instrText>
      </w:r>
      <w:r>
        <w:rPr>
          <w:noProof/>
        </w:rPr>
      </w:r>
      <w:r>
        <w:rPr>
          <w:noProof/>
        </w:rPr>
        <w:fldChar w:fldCharType="separate"/>
      </w:r>
      <w:r>
        <w:rPr>
          <w:noProof/>
        </w:rPr>
        <w:t>8</w:t>
      </w:r>
      <w:r>
        <w:rPr>
          <w:noProof/>
        </w:rPr>
        <w:fldChar w:fldCharType="end"/>
      </w:r>
    </w:p>
    <w:p w:rsidR="003074A4" w:rsidRPr="00620B2D" w:rsidRDefault="00BB0DA6" w:rsidP="00BC7F29">
      <w:pPr>
        <w:pStyle w:val="Title"/>
        <w:spacing w:line="360" w:lineRule="auto"/>
        <w:jc w:val="both"/>
        <w:rPr>
          <w:lang w:val="hr-HR"/>
        </w:rPr>
      </w:pPr>
      <w:r w:rsidRPr="006D00C5">
        <w:rPr>
          <w:lang w:val="hr-HR"/>
        </w:rPr>
        <w:fldChar w:fldCharType="end"/>
      </w:r>
      <w:r w:rsidRPr="006D00C5">
        <w:rPr>
          <w:lang w:val="hr-HR"/>
        </w:rPr>
        <w:br w:type="page"/>
      </w:r>
      <w:r w:rsidR="003074A4" w:rsidRPr="00620B2D">
        <w:rPr>
          <w:lang w:val="hr-HR"/>
        </w:rPr>
        <w:lastRenderedPageBreak/>
        <w:t xml:space="preserve"> </w:t>
      </w:r>
    </w:p>
    <w:p w:rsidR="00BB0DA6" w:rsidRDefault="00620B2D" w:rsidP="00BC7F29">
      <w:pPr>
        <w:pStyle w:val="Heading1"/>
        <w:spacing w:line="360" w:lineRule="auto"/>
        <w:jc w:val="both"/>
        <w:rPr>
          <w:lang w:val="hr-HR"/>
        </w:rPr>
      </w:pPr>
      <w:bookmarkStart w:id="0" w:name="_Toc471937618"/>
      <w:r w:rsidRPr="00620B2D">
        <w:rPr>
          <w:lang w:val="hr-HR"/>
        </w:rPr>
        <w:t>Opis</w:t>
      </w:r>
      <w:r w:rsidR="005F6E2A">
        <w:rPr>
          <w:lang w:val="hr-HR"/>
        </w:rPr>
        <w:t xml:space="preserve"> projektnog zadatka</w:t>
      </w:r>
      <w:bookmarkEnd w:id="0"/>
    </w:p>
    <w:p w:rsidR="00AC2950" w:rsidRDefault="00CE1BC8" w:rsidP="00AC2950">
      <w:pPr>
        <w:spacing w:line="360" w:lineRule="auto"/>
        <w:ind w:firstLine="720"/>
        <w:jc w:val="both"/>
        <w:rPr>
          <w:sz w:val="24"/>
          <w:lang w:val="hr-HR"/>
        </w:rPr>
      </w:pPr>
      <w:r>
        <w:rPr>
          <w:sz w:val="24"/>
          <w:lang w:val="hr-HR"/>
        </w:rPr>
        <w:t>Internet je najveća i najrasprostranjenija</w:t>
      </w:r>
      <w:r w:rsidR="00BB3752">
        <w:rPr>
          <w:sz w:val="24"/>
          <w:lang w:val="hr-HR"/>
        </w:rPr>
        <w:t xml:space="preserve"> računalna komunikacijska mreža.</w:t>
      </w:r>
      <w:r w:rsidR="00712CE2">
        <w:rPr>
          <w:sz w:val="24"/>
          <w:lang w:val="hr-HR"/>
        </w:rPr>
        <w:t xml:space="preserve"> </w:t>
      </w:r>
      <w:r w:rsidR="004A6511">
        <w:rPr>
          <w:sz w:val="24"/>
          <w:lang w:val="hr-HR"/>
        </w:rPr>
        <w:t>1995. godine samo je 1% svjetske populacije imalo pristup internetu</w:t>
      </w:r>
      <w:r w:rsidR="005C3AFA">
        <w:rPr>
          <w:sz w:val="24"/>
          <w:lang w:val="hr-HR"/>
        </w:rPr>
        <w:t>, dok se danas ta statistika kreće oko 40% svjetske populacije.</w:t>
      </w:r>
      <w:r w:rsidR="007345DE">
        <w:rPr>
          <w:sz w:val="24"/>
          <w:lang w:val="hr-HR"/>
        </w:rPr>
        <w:t xml:space="preserve"> Međutim, iako </w:t>
      </w:r>
      <w:r w:rsidR="006354F0">
        <w:rPr>
          <w:sz w:val="24"/>
          <w:lang w:val="hr-HR"/>
        </w:rPr>
        <w:t xml:space="preserve">popularnost interneta </w:t>
      </w:r>
      <w:r w:rsidR="007345DE">
        <w:rPr>
          <w:sz w:val="24"/>
          <w:lang w:val="hr-HR"/>
        </w:rPr>
        <w:t xml:space="preserve">i dalje raste, </w:t>
      </w:r>
      <w:r w:rsidR="006354F0">
        <w:rPr>
          <w:sz w:val="24"/>
          <w:lang w:val="hr-HR"/>
        </w:rPr>
        <w:t>postojeća infrastruktura iznimno je otporna</w:t>
      </w:r>
      <w:r w:rsidR="005A66E0">
        <w:rPr>
          <w:sz w:val="24"/>
          <w:lang w:val="hr-HR"/>
        </w:rPr>
        <w:t xml:space="preserve"> na promjene što otežava razvoj i </w:t>
      </w:r>
      <w:r w:rsidR="00F91CBC">
        <w:rPr>
          <w:sz w:val="24"/>
          <w:lang w:val="hr-HR"/>
        </w:rPr>
        <w:t>inovativnost</w:t>
      </w:r>
      <w:r w:rsidR="005A66E0">
        <w:rPr>
          <w:sz w:val="24"/>
          <w:lang w:val="hr-HR"/>
        </w:rPr>
        <w:t xml:space="preserve"> u području telekomunikacijskih mreža. </w:t>
      </w:r>
    </w:p>
    <w:p w:rsidR="001707FF" w:rsidRDefault="002F083D" w:rsidP="00AC2950">
      <w:pPr>
        <w:spacing w:line="360" w:lineRule="auto"/>
        <w:ind w:firstLine="720"/>
        <w:jc w:val="both"/>
        <w:rPr>
          <w:sz w:val="24"/>
          <w:lang w:val="hr-HR"/>
        </w:rPr>
      </w:pPr>
      <w:r w:rsidRPr="00276BA5">
        <w:rPr>
          <w:sz w:val="24"/>
          <w:lang w:val="hr-HR"/>
        </w:rPr>
        <w:t>Programski upravljane mreže (eng</w:t>
      </w:r>
      <w:r>
        <w:rPr>
          <w:sz w:val="24"/>
          <w:lang w:val="hr-HR"/>
        </w:rPr>
        <w:t>l</w:t>
      </w:r>
      <w:r w:rsidRPr="00276BA5">
        <w:rPr>
          <w:sz w:val="24"/>
          <w:lang w:val="hr-HR"/>
        </w:rPr>
        <w:t>. Software-Defined Network, skr. SDN) nude rješenje problema tromosti mreža.</w:t>
      </w:r>
      <w:r>
        <w:rPr>
          <w:sz w:val="24"/>
          <w:lang w:val="hr-HR"/>
        </w:rPr>
        <w:t xml:space="preserve"> </w:t>
      </w:r>
      <w:r w:rsidR="004D31DA">
        <w:rPr>
          <w:sz w:val="24"/>
          <w:lang w:val="hr-HR"/>
        </w:rPr>
        <w:t xml:space="preserve">Arhitektura SDN-a podijeljena je na </w:t>
      </w:r>
      <w:r w:rsidR="00242008">
        <w:rPr>
          <w:sz w:val="24"/>
          <w:lang w:val="hr-HR"/>
        </w:rPr>
        <w:t xml:space="preserve">kontrolnu razinu i podatkovnu razinu; </w:t>
      </w:r>
      <w:r w:rsidR="00242008" w:rsidRPr="0040225A">
        <w:rPr>
          <w:sz w:val="24"/>
          <w:lang w:val="hr-HR"/>
        </w:rPr>
        <w:t>kontrolnu razinu ostvaruje središnji upravljački uređaj do</w:t>
      </w:r>
      <w:r w:rsidR="008B1363" w:rsidRPr="0040225A">
        <w:rPr>
          <w:sz w:val="24"/>
          <w:lang w:val="hr-HR"/>
        </w:rPr>
        <w:t>k je podatkovn</w:t>
      </w:r>
      <w:r w:rsidR="00C009F3" w:rsidRPr="0040225A">
        <w:rPr>
          <w:sz w:val="24"/>
          <w:lang w:val="hr-HR"/>
        </w:rPr>
        <w:t>a</w:t>
      </w:r>
      <w:r w:rsidR="008B1363" w:rsidRPr="0040225A">
        <w:rPr>
          <w:sz w:val="24"/>
          <w:lang w:val="hr-HR"/>
        </w:rPr>
        <w:t xml:space="preserve"> razina podijeljena između mrežnih uređaja.</w:t>
      </w:r>
      <w:r w:rsidR="00C009F3">
        <w:rPr>
          <w:sz w:val="24"/>
          <w:lang w:val="hr-HR"/>
        </w:rPr>
        <w:t xml:space="preserve"> </w:t>
      </w:r>
      <w:r w:rsidR="00C009F3" w:rsidRPr="00276BA5">
        <w:rPr>
          <w:sz w:val="24"/>
          <w:lang w:val="hr-HR"/>
        </w:rPr>
        <w:t>Odvajajući logiku prosljeđivanja od samih mrežnih uređaja u zasebni upravljački uređaj,</w:t>
      </w:r>
      <w:r w:rsidR="00EC6357">
        <w:rPr>
          <w:sz w:val="24"/>
          <w:lang w:val="hr-HR"/>
        </w:rPr>
        <w:t xml:space="preserve"> čime se zadatak mrežnih uređaja svodi </w:t>
      </w:r>
      <w:r w:rsidR="00FE0B55">
        <w:rPr>
          <w:sz w:val="24"/>
          <w:lang w:val="hr-HR"/>
        </w:rPr>
        <w:t xml:space="preserve">jedino </w:t>
      </w:r>
      <w:r w:rsidR="00EC6357">
        <w:rPr>
          <w:sz w:val="24"/>
          <w:lang w:val="hr-HR"/>
        </w:rPr>
        <w:t>na prosljeđivanje tokova podataka,</w:t>
      </w:r>
      <w:r w:rsidR="00C009F3" w:rsidRPr="00276BA5">
        <w:rPr>
          <w:sz w:val="24"/>
          <w:lang w:val="hr-HR"/>
        </w:rPr>
        <w:t xml:space="preserve"> omogućuje se razvoj logike prosljeđivanja potpuno neovisno o konkretnoj izvedbi sklopovlja o kojemu mreža ovisi.</w:t>
      </w:r>
      <w:r w:rsidR="00FE0B55">
        <w:rPr>
          <w:sz w:val="24"/>
          <w:lang w:val="hr-HR"/>
        </w:rPr>
        <w:t xml:space="preserve"> </w:t>
      </w:r>
      <w:r w:rsidR="00136EAE">
        <w:rPr>
          <w:sz w:val="24"/>
          <w:lang w:val="hr-HR"/>
        </w:rPr>
        <w:t>Upravljački uređaj i mrežni uređaji moraju komunicirati</w:t>
      </w:r>
      <w:r w:rsidR="001E649B">
        <w:rPr>
          <w:sz w:val="24"/>
          <w:lang w:val="hr-HR"/>
        </w:rPr>
        <w:t xml:space="preserve"> te kako bi komunikacija bila moguća, format i sadržaj poruka mora biti dobro definiran i standardiziran. Jedna od najpopularnijih specifikacija za </w:t>
      </w:r>
      <w:r w:rsidR="001707FF">
        <w:rPr>
          <w:sz w:val="24"/>
          <w:lang w:val="hr-HR"/>
        </w:rPr>
        <w:t>protokol između tih uređaja je OpenFlow specifikacija.</w:t>
      </w:r>
    </w:p>
    <w:p w:rsidR="001E4DD3" w:rsidRDefault="00200FFE" w:rsidP="00AC2950">
      <w:pPr>
        <w:spacing w:line="360" w:lineRule="auto"/>
        <w:ind w:firstLine="720"/>
        <w:jc w:val="both"/>
        <w:rPr>
          <w:sz w:val="24"/>
          <w:lang w:val="hr-HR"/>
        </w:rPr>
      </w:pPr>
      <w:r w:rsidRPr="00276BA5">
        <w:rPr>
          <w:sz w:val="24"/>
          <w:lang w:val="hr-HR"/>
        </w:rPr>
        <w:t xml:space="preserve">OpenFlow specifikacija sadrži mnoštvo zahtjeva od kojih neki moraju, ali neki </w:t>
      </w:r>
      <w:r>
        <w:rPr>
          <w:sz w:val="24"/>
          <w:lang w:val="hr-HR"/>
        </w:rPr>
        <w:t>i ne moraju</w:t>
      </w:r>
      <w:r w:rsidRPr="00276BA5">
        <w:rPr>
          <w:sz w:val="24"/>
          <w:lang w:val="hr-HR"/>
        </w:rPr>
        <w:t xml:space="preserve"> biti implementirani unutar konkretnog programskog rješenja.</w:t>
      </w:r>
      <w:r w:rsidR="00F921D5">
        <w:rPr>
          <w:sz w:val="24"/>
          <w:lang w:val="hr-HR"/>
        </w:rPr>
        <w:t xml:space="preserve"> </w:t>
      </w:r>
      <w:r w:rsidR="004F67C0">
        <w:rPr>
          <w:sz w:val="24"/>
          <w:lang w:val="hr-HR"/>
        </w:rPr>
        <w:t xml:space="preserve">Programska platforma otvorenog koda koja realizira jedan upravljački uređaj, te koja je korištena u sklopu ovog projekta, je OpenDaylight. </w:t>
      </w:r>
      <w:r w:rsidR="00F921D5" w:rsidRPr="00276BA5">
        <w:rPr>
          <w:sz w:val="24"/>
          <w:lang w:val="hr-HR"/>
        </w:rPr>
        <w:t xml:space="preserve">Zadatak projekta je analizirati poruke poslane između OpenDaylighta i SDN mrežnih uređaja </w:t>
      </w:r>
      <w:r w:rsidR="00107089">
        <w:rPr>
          <w:sz w:val="24"/>
          <w:lang w:val="hr-HR"/>
        </w:rPr>
        <w:t xml:space="preserve">unutar laboratorijskog okruženja na Zavodu za telekomunikacije </w:t>
      </w:r>
      <w:r w:rsidR="00F921D5" w:rsidRPr="00276BA5">
        <w:rPr>
          <w:sz w:val="24"/>
          <w:lang w:val="hr-HR"/>
        </w:rPr>
        <w:t>kako bi se utvrdilo do koje su mjere funkcionalnosti opisane OpenFlow specifikacijom implementirane unutar samog OpenDaylighta</w:t>
      </w:r>
      <w:r w:rsidR="00F91CBC">
        <w:rPr>
          <w:sz w:val="24"/>
          <w:lang w:val="hr-HR"/>
        </w:rPr>
        <w:t>.</w:t>
      </w:r>
    </w:p>
    <w:p w:rsidR="001E4DD3" w:rsidRDefault="001E4DD3" w:rsidP="001E4DD3">
      <w:pPr>
        <w:rPr>
          <w:lang w:val="hr-HR"/>
        </w:rPr>
      </w:pPr>
      <w:r>
        <w:rPr>
          <w:lang w:val="hr-HR"/>
        </w:rPr>
        <w:br w:type="page"/>
      </w:r>
    </w:p>
    <w:p w:rsidR="00BB0DA6" w:rsidRPr="00CE05E7" w:rsidRDefault="00DE5D22" w:rsidP="00BC7F29">
      <w:pPr>
        <w:pStyle w:val="Heading1"/>
        <w:spacing w:line="360" w:lineRule="auto"/>
        <w:jc w:val="both"/>
        <w:rPr>
          <w:szCs w:val="24"/>
          <w:lang w:val="hr-HR"/>
        </w:rPr>
      </w:pPr>
      <w:bookmarkStart w:id="1" w:name="_Toc471937619"/>
      <w:r w:rsidRPr="00CE05E7">
        <w:rPr>
          <w:szCs w:val="24"/>
          <w:lang w:val="hr-HR"/>
        </w:rPr>
        <w:lastRenderedPageBreak/>
        <w:t>Programski upravljane komunikacijske mreže</w:t>
      </w:r>
      <w:bookmarkEnd w:id="1"/>
    </w:p>
    <w:p w:rsidR="00EC2FB8" w:rsidRPr="00EC2FB8" w:rsidRDefault="00EC2FB8" w:rsidP="0051621A">
      <w:pPr>
        <w:spacing w:line="360" w:lineRule="auto"/>
        <w:ind w:firstLine="720"/>
        <w:jc w:val="both"/>
        <w:rPr>
          <w:sz w:val="24"/>
        </w:rPr>
      </w:pPr>
      <w:bookmarkStart w:id="2" w:name="_Toc471937620"/>
      <w:r w:rsidRPr="00EC2FB8">
        <w:rPr>
          <w:sz w:val="24"/>
        </w:rPr>
        <w:t xml:space="preserve">U tradicionalnim mrežama poput Interneta, kao najveća mreža današnjega doba, podatci se u paketima po mreži prenose pomoću brojnih mrežnih uređaja, ponajviše </w:t>
      </w:r>
      <w:r w:rsidR="0051621A">
        <w:rPr>
          <w:sz w:val="24"/>
        </w:rPr>
        <w:t>usmjernik</w:t>
      </w:r>
      <w:r w:rsidRPr="00EC2FB8">
        <w:rPr>
          <w:sz w:val="24"/>
        </w:rPr>
        <w:t xml:space="preserve">a. </w:t>
      </w:r>
      <w:r w:rsidR="0051621A">
        <w:rPr>
          <w:sz w:val="24"/>
        </w:rPr>
        <w:t>Usmjernik</w:t>
      </w:r>
      <w:r w:rsidRPr="00EC2FB8">
        <w:rPr>
          <w:sz w:val="24"/>
        </w:rPr>
        <w:t xml:space="preserve"> je uređaj koji</w:t>
      </w:r>
      <w:r w:rsidR="00784D44">
        <w:rPr>
          <w:sz w:val="24"/>
        </w:rPr>
        <w:t xml:space="preserve"> donosi odluku o sljedećem skoku</w:t>
      </w:r>
      <w:r w:rsidRPr="00EC2FB8">
        <w:rPr>
          <w:sz w:val="24"/>
        </w:rPr>
        <w:t xml:space="preserve"> paketa na njegovom putu do odredišta tako što na temelju </w:t>
      </w:r>
      <w:r w:rsidR="00784D44">
        <w:rPr>
          <w:sz w:val="24"/>
        </w:rPr>
        <w:t>internih tablica</w:t>
      </w:r>
      <w:r w:rsidRPr="00EC2FB8">
        <w:rPr>
          <w:sz w:val="24"/>
        </w:rPr>
        <w:t xml:space="preserve"> i logike ("pa</w:t>
      </w:r>
      <w:r w:rsidR="009075D8">
        <w:rPr>
          <w:sz w:val="24"/>
        </w:rPr>
        <w:t>meti") koju ima ugrađenu u sebi</w:t>
      </w:r>
      <w:r w:rsidRPr="00EC2FB8">
        <w:rPr>
          <w:sz w:val="24"/>
        </w:rPr>
        <w:t xml:space="preserve"> donosi odluku najboljeg puta po nekom parametru. </w:t>
      </w:r>
      <w:r w:rsidR="00A509DB">
        <w:rPr>
          <w:sz w:val="24"/>
        </w:rPr>
        <w:t>Budući da</w:t>
      </w:r>
      <w:r w:rsidRPr="00EC2FB8">
        <w:rPr>
          <w:sz w:val="24"/>
        </w:rPr>
        <w:t xml:space="preserve"> je Internet mreža koja se stalno dinamički mijenja, put koji je u jednom trenutku bio optimalan u drugom trenutku može biti zagušen ili nedostupan. Tako prvi </w:t>
      </w:r>
      <w:r w:rsidR="0051621A">
        <w:rPr>
          <w:sz w:val="24"/>
        </w:rPr>
        <w:t>usmjernik</w:t>
      </w:r>
      <w:r w:rsidRPr="00EC2FB8">
        <w:rPr>
          <w:sz w:val="24"/>
        </w:rPr>
        <w:t xml:space="preserve"> koji </w:t>
      </w:r>
      <w:r w:rsidR="009075D8">
        <w:rPr>
          <w:sz w:val="24"/>
        </w:rPr>
        <w:t>postane</w:t>
      </w:r>
      <w:r w:rsidRPr="00EC2FB8">
        <w:rPr>
          <w:sz w:val="24"/>
        </w:rPr>
        <w:t xml:space="preserve"> svjestan tog problema mora obavijestiti sve druge </w:t>
      </w:r>
      <w:r w:rsidR="0051621A">
        <w:rPr>
          <w:sz w:val="24"/>
        </w:rPr>
        <w:t>usmjernik</w:t>
      </w:r>
      <w:r w:rsidRPr="00EC2FB8">
        <w:rPr>
          <w:sz w:val="24"/>
        </w:rPr>
        <w:t xml:space="preserve">e da ne koriste taj put prilikom usmjeravanja svojih paketa. </w:t>
      </w:r>
      <w:r w:rsidR="00D341B9">
        <w:rPr>
          <w:sz w:val="24"/>
        </w:rPr>
        <w:t>Današnja je mreža sačinjena</w:t>
      </w:r>
      <w:r w:rsidRPr="00EC2FB8">
        <w:rPr>
          <w:sz w:val="24"/>
        </w:rPr>
        <w:t xml:space="preserve"> od velikog broja takvih uređaja </w:t>
      </w:r>
      <w:r w:rsidR="009075D8">
        <w:rPr>
          <w:sz w:val="24"/>
        </w:rPr>
        <w:t>te</w:t>
      </w:r>
      <w:r w:rsidR="00D341B9">
        <w:rPr>
          <w:sz w:val="24"/>
        </w:rPr>
        <w:t>,</w:t>
      </w:r>
      <w:r w:rsidRPr="00EC2FB8">
        <w:rPr>
          <w:sz w:val="24"/>
        </w:rPr>
        <w:t xml:space="preserve"> zbog velike g</w:t>
      </w:r>
      <w:r w:rsidR="00D341B9">
        <w:rPr>
          <w:sz w:val="24"/>
        </w:rPr>
        <w:t xml:space="preserve">eografske udaljenosti od kraja do </w:t>
      </w:r>
      <w:r w:rsidRPr="00EC2FB8">
        <w:rPr>
          <w:sz w:val="24"/>
        </w:rPr>
        <w:t>kraja mreže, slanje obavijesti o trenutnom statusu nekog puta može potrajati. Zbog takvog i mnogih sličnih problema na koje današnja arhitektura nema jednostavnih rješenja došlo se na ideju o drugačijoj mrežnoj arhitekturi, a to je programski-upravljiva mreža</w:t>
      </w:r>
      <w:r w:rsidR="00333EC2">
        <w:rPr>
          <w:sz w:val="24"/>
        </w:rPr>
        <w:t>.</w:t>
      </w:r>
    </w:p>
    <w:p w:rsidR="00EC2FB8" w:rsidRPr="00EC2FB8" w:rsidRDefault="00333EC2" w:rsidP="00B436C8">
      <w:pPr>
        <w:spacing w:line="360" w:lineRule="auto"/>
        <w:ind w:firstLine="720"/>
        <w:jc w:val="both"/>
        <w:rPr>
          <w:sz w:val="24"/>
        </w:rPr>
      </w:pPr>
      <w:r>
        <w:rPr>
          <w:sz w:val="24"/>
        </w:rPr>
        <w:t>SDN</w:t>
      </w:r>
      <w:r w:rsidR="00EC2FB8" w:rsidRPr="00EC2FB8">
        <w:rPr>
          <w:sz w:val="24"/>
        </w:rPr>
        <w:t xml:space="preserve"> je arhitektura mreže u kojem je funkcija odlučivanja, </w:t>
      </w:r>
      <w:r>
        <w:rPr>
          <w:sz w:val="24"/>
        </w:rPr>
        <w:t xml:space="preserve">tj. </w:t>
      </w:r>
      <w:r w:rsidR="00EC2FB8" w:rsidRPr="00EC2FB8">
        <w:rPr>
          <w:sz w:val="24"/>
        </w:rPr>
        <w:t>logika ("pamet")</w:t>
      </w:r>
      <w:r>
        <w:rPr>
          <w:sz w:val="24"/>
        </w:rPr>
        <w:t>,</w:t>
      </w:r>
      <w:r w:rsidR="00EC2FB8" w:rsidRPr="00EC2FB8">
        <w:rPr>
          <w:sz w:val="24"/>
        </w:rPr>
        <w:t xml:space="preserve"> odvojena od funkcije prosljeđivanja koje su kod tradicionalne mreže obje smještene u </w:t>
      </w:r>
      <w:r w:rsidR="0051621A">
        <w:rPr>
          <w:sz w:val="24"/>
        </w:rPr>
        <w:t>usmjernik</w:t>
      </w:r>
      <w:r w:rsidR="00EC2FB8" w:rsidRPr="00EC2FB8">
        <w:rPr>
          <w:sz w:val="24"/>
        </w:rPr>
        <w:t xml:space="preserve">. Takvom separacijom funkcija odlučivanja </w:t>
      </w:r>
      <w:r>
        <w:rPr>
          <w:sz w:val="24"/>
        </w:rPr>
        <w:t>može se</w:t>
      </w:r>
      <w:r w:rsidR="00EC2FB8" w:rsidRPr="00EC2FB8">
        <w:rPr>
          <w:sz w:val="24"/>
        </w:rPr>
        <w:t xml:space="preserve"> fizički odvojiti od funkcije prosljeđivanja. Funkcij</w:t>
      </w:r>
      <w:r w:rsidR="00F91938">
        <w:rPr>
          <w:sz w:val="24"/>
        </w:rPr>
        <w:t>a</w:t>
      </w:r>
      <w:r w:rsidR="00EC2FB8" w:rsidRPr="00EC2FB8">
        <w:rPr>
          <w:sz w:val="24"/>
        </w:rPr>
        <w:t xml:space="preserve"> odlučivanja se u ovakvim arhitekturama prepušta kontroleru. </w:t>
      </w:r>
    </w:p>
    <w:p w:rsidR="00EC2FB8" w:rsidRPr="00EC2FB8" w:rsidRDefault="00472C0C" w:rsidP="00B436C8">
      <w:pPr>
        <w:spacing w:line="360" w:lineRule="auto"/>
        <w:ind w:firstLine="720"/>
        <w:jc w:val="both"/>
        <w:rPr>
          <w:sz w:val="24"/>
        </w:rPr>
      </w:pPr>
      <w:r>
        <w:rPr>
          <w:sz w:val="24"/>
        </w:rPr>
        <w:t>Kontroler</w:t>
      </w:r>
      <w:r w:rsidR="00EC2FB8" w:rsidRPr="00EC2FB8">
        <w:rPr>
          <w:sz w:val="24"/>
        </w:rPr>
        <w:t xml:space="preserve"> je uređaj koji upravlja mrežom i predstavlja "pamet" uređajima koji će obavljati funkciju prosljeđivanja. SDN ne definira da će u konkretnoj implementaciji postojati samo jedan kontroler (što bi za današnje mreže</w:t>
      </w:r>
      <w:r w:rsidR="00F91938">
        <w:rPr>
          <w:sz w:val="24"/>
        </w:rPr>
        <w:t>,</w:t>
      </w:r>
      <w:r w:rsidR="00EC2FB8" w:rsidRPr="00EC2FB8">
        <w:rPr>
          <w:sz w:val="24"/>
        </w:rPr>
        <w:t xml:space="preserve"> s obzirom na to da se one sastoje od velikog broja takvih uređaja</w:t>
      </w:r>
      <w:r w:rsidR="00F91938">
        <w:rPr>
          <w:sz w:val="24"/>
        </w:rPr>
        <w:t>,</w:t>
      </w:r>
      <w:r w:rsidR="00EC2FB8" w:rsidRPr="00EC2FB8">
        <w:rPr>
          <w:sz w:val="24"/>
        </w:rPr>
        <w:t xml:space="preserve"> bilo prezahtjevno za jednog kontrolera) koji će upravljati cijelom mrežom već specifira samo da će se funkcija odlučivanja i prosljeđivanja odvojiti jedna od druge, a konkretnu ideju u vezi postojanja više kontrolera zaduženih za neku mrežu ostavlja konkretnoj implementaciji da to riješi na svoj način. Tako se dopušta potpuna programabilnost kontrolera i olakšavanje ugradnje drugačijeg načina usmjeravanja od dosadašnjeg (što je pomoću IP adrese i MAC adrese). Tako da istraživači i znanstvenici koji se bave osmišljavanjem novog načina po kojem bi se paketi usmjeravali po mreži jednostavnom programskom ugradnjom u kontroler imaju mogućnost korištenja drugačijih parametara po kojima bi algoritmi za usmjeravanje donosili odluke prilikom odlučivanja.</w:t>
      </w:r>
    </w:p>
    <w:p w:rsidR="00EC2FB8" w:rsidRPr="00EC2FB8" w:rsidRDefault="00EC2FB8" w:rsidP="00F922AF">
      <w:pPr>
        <w:spacing w:line="360" w:lineRule="auto"/>
        <w:ind w:firstLine="720"/>
        <w:jc w:val="both"/>
        <w:rPr>
          <w:sz w:val="24"/>
        </w:rPr>
      </w:pPr>
      <w:r w:rsidRPr="00EC2FB8">
        <w:rPr>
          <w:sz w:val="24"/>
        </w:rPr>
        <w:t xml:space="preserve">Uređaji u SDN arhitekturi koji obavljaju funkciju prosljeđivanja </w:t>
      </w:r>
      <w:r w:rsidR="00F922AF">
        <w:rPr>
          <w:sz w:val="24"/>
        </w:rPr>
        <w:t>daleko su</w:t>
      </w:r>
      <w:r w:rsidRPr="00EC2FB8">
        <w:rPr>
          <w:sz w:val="24"/>
        </w:rPr>
        <w:t xml:space="preserve"> jednostavniji </w:t>
      </w:r>
      <w:r w:rsidR="00F922AF">
        <w:rPr>
          <w:sz w:val="24"/>
        </w:rPr>
        <w:t xml:space="preserve">od </w:t>
      </w:r>
      <w:r w:rsidR="00F922AF">
        <w:rPr>
          <w:sz w:val="24"/>
        </w:rPr>
        <w:lastRenderedPageBreak/>
        <w:t>uređaja</w:t>
      </w:r>
      <w:r w:rsidRPr="00EC2FB8">
        <w:rPr>
          <w:sz w:val="24"/>
        </w:rPr>
        <w:t xml:space="preserve"> koji imaju tu</w:t>
      </w:r>
      <w:r w:rsidR="00F922AF">
        <w:rPr>
          <w:sz w:val="24"/>
        </w:rPr>
        <w:t xml:space="preserve"> istu</w:t>
      </w:r>
      <w:r w:rsidRPr="00EC2FB8">
        <w:rPr>
          <w:sz w:val="24"/>
        </w:rPr>
        <w:t xml:space="preserve"> funkciju u tradicionalnoj mreži zbog toga što oni nemaju direktno u sebi ugrađenu logiku ("pamet") već je ta logika centralizirana u kontroler koji onda donosi odluku što napraviti sa svakim paketom, dok takvi uređaji slijepo slijede odluku koju je kontroler donio. Krivo razmišljanje </w:t>
      </w:r>
      <w:r w:rsidR="00510DA5">
        <w:rPr>
          <w:sz w:val="24"/>
        </w:rPr>
        <w:t>bilo bi</w:t>
      </w:r>
      <w:r w:rsidRPr="00EC2FB8">
        <w:rPr>
          <w:sz w:val="24"/>
        </w:rPr>
        <w:t xml:space="preserve"> da za svaki primljeni paket takav </w:t>
      </w:r>
      <w:r w:rsidR="0051621A">
        <w:rPr>
          <w:sz w:val="24"/>
        </w:rPr>
        <w:t>usmjernik</w:t>
      </w:r>
      <w:r w:rsidRPr="00EC2FB8">
        <w:rPr>
          <w:sz w:val="24"/>
        </w:rPr>
        <w:t xml:space="preserve"> mora pitati kontrolera što napraviti s njima. Na takav</w:t>
      </w:r>
      <w:r w:rsidR="00510DA5">
        <w:rPr>
          <w:sz w:val="24"/>
        </w:rPr>
        <w:t xml:space="preserve"> bi</w:t>
      </w:r>
      <w:r w:rsidRPr="00EC2FB8">
        <w:rPr>
          <w:sz w:val="24"/>
        </w:rPr>
        <w:t xml:space="preserve"> n</w:t>
      </w:r>
      <w:r w:rsidR="00510DA5">
        <w:rPr>
          <w:sz w:val="24"/>
        </w:rPr>
        <w:t>ačin kontroler</w:t>
      </w:r>
      <w:r w:rsidRPr="00EC2FB8">
        <w:rPr>
          <w:sz w:val="24"/>
        </w:rPr>
        <w:t xml:space="preserve"> bio prezatrpan odlučivanjem u mreži za koju je zadužen i to ne bi bilo dobro. U konkretnoj implementaciji može biti izvedeno da takvi usmjernici imaju tablicu u kojoj imaju unaprijed pohranjene odluke za različite pakete pa </w:t>
      </w:r>
      <w:r w:rsidR="0051621A">
        <w:rPr>
          <w:sz w:val="24"/>
        </w:rPr>
        <w:t>usmjernik</w:t>
      </w:r>
      <w:r w:rsidRPr="00EC2FB8">
        <w:rPr>
          <w:sz w:val="24"/>
        </w:rPr>
        <w:t xml:space="preserve"> ako naiđe paket koji odgovara jednom od redaka te tablice izvrši odluku koja je definirana u tom retku, a ako </w:t>
      </w:r>
      <w:r w:rsidR="0051621A">
        <w:rPr>
          <w:sz w:val="24"/>
        </w:rPr>
        <w:t>usmjernik</w:t>
      </w:r>
      <w:r w:rsidRPr="00EC2FB8">
        <w:rPr>
          <w:sz w:val="24"/>
        </w:rPr>
        <w:t xml:space="preserve"> ne naiđe na zapis u tablici koji odgovara primljenom paketu kontaktira kontrolera kako bi mu on rekao što napraviti s njim. Tako da bi kontroler određivao putanje za nove pakete i upisivao odluke u tablice </w:t>
      </w:r>
      <w:r w:rsidR="0051621A">
        <w:rPr>
          <w:sz w:val="24"/>
        </w:rPr>
        <w:t>usmjernik</w:t>
      </w:r>
      <w:r w:rsidRPr="00EC2FB8">
        <w:rPr>
          <w:sz w:val="24"/>
        </w:rPr>
        <w:t xml:space="preserve">a preko kojeg će ti paketi ići ili mijenjao konkretnu tablicu nekog </w:t>
      </w:r>
      <w:r w:rsidR="0051621A">
        <w:rPr>
          <w:sz w:val="24"/>
        </w:rPr>
        <w:t>usmjernik</w:t>
      </w:r>
      <w:r w:rsidRPr="00EC2FB8">
        <w:rPr>
          <w:sz w:val="24"/>
        </w:rPr>
        <w:t xml:space="preserve">a </w:t>
      </w:r>
      <w:r w:rsidR="008607BE">
        <w:rPr>
          <w:noProof/>
          <w:lang w:val="hr-HR" w:eastAsia="hr-HR"/>
        </w:rPr>
        <w:drawing>
          <wp:anchor distT="0" distB="0" distL="114300" distR="114300" simplePos="0" relativeHeight="251678720" behindDoc="0" locked="0" layoutInCell="1" allowOverlap="1">
            <wp:simplePos x="0" y="0"/>
            <wp:positionH relativeFrom="margin">
              <wp:align>center</wp:align>
            </wp:positionH>
            <wp:positionV relativeFrom="page">
              <wp:posOffset>4314825</wp:posOffset>
            </wp:positionV>
            <wp:extent cx="2234565" cy="4286250"/>
            <wp:effectExtent l="0" t="0" r="0"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eza.jpg"/>
                    <pic:cNvPicPr/>
                  </pic:nvPicPr>
                  <pic:blipFill>
                    <a:blip r:embed="rId10">
                      <a:extLst>
                        <a:ext uri="{28A0092B-C50C-407E-A947-70E740481C1C}">
                          <a14:useLocalDpi xmlns:a14="http://schemas.microsoft.com/office/drawing/2010/main" val="0"/>
                        </a:ext>
                      </a:extLst>
                    </a:blip>
                    <a:stretch>
                      <a:fillRect/>
                    </a:stretch>
                  </pic:blipFill>
                  <pic:spPr>
                    <a:xfrm>
                      <a:off x="0" y="0"/>
                      <a:ext cx="2234565" cy="4286250"/>
                    </a:xfrm>
                    <a:prstGeom prst="rect">
                      <a:avLst/>
                    </a:prstGeom>
                  </pic:spPr>
                </pic:pic>
              </a:graphicData>
            </a:graphic>
            <wp14:sizeRelH relativeFrom="margin">
              <wp14:pctWidth>0</wp14:pctWidth>
            </wp14:sizeRelH>
            <wp14:sizeRelV relativeFrom="margin">
              <wp14:pctHeight>0</wp14:pctHeight>
            </wp14:sizeRelV>
          </wp:anchor>
        </w:drawing>
      </w:r>
      <w:r w:rsidR="00571AB1">
        <w:rPr>
          <w:noProof/>
        </w:rPr>
        <mc:AlternateContent>
          <mc:Choice Requires="wps">
            <w:drawing>
              <wp:anchor distT="0" distB="0" distL="114300" distR="114300" simplePos="0" relativeHeight="251680768" behindDoc="0" locked="0" layoutInCell="1" allowOverlap="1" wp14:anchorId="231A811D" wp14:editId="4AD802B6">
                <wp:simplePos x="0" y="0"/>
                <wp:positionH relativeFrom="column">
                  <wp:posOffset>1854200</wp:posOffset>
                </wp:positionH>
                <wp:positionV relativeFrom="paragraph">
                  <wp:posOffset>7572375</wp:posOffset>
                </wp:positionV>
                <wp:extent cx="2234565" cy="635"/>
                <wp:effectExtent l="0" t="0" r="0" b="18415"/>
                <wp:wrapTopAndBottom/>
                <wp:docPr id="19" name="Text Box 19"/>
                <wp:cNvGraphicFramePr/>
                <a:graphic xmlns:a="http://schemas.openxmlformats.org/drawingml/2006/main">
                  <a:graphicData uri="http://schemas.microsoft.com/office/word/2010/wordprocessingShape">
                    <wps:wsp>
                      <wps:cNvSpPr txBox="1"/>
                      <wps:spPr>
                        <a:xfrm>
                          <a:off x="0" y="0"/>
                          <a:ext cx="2234565" cy="635"/>
                        </a:xfrm>
                        <a:prstGeom prst="rect">
                          <a:avLst/>
                        </a:prstGeom>
                        <a:solidFill>
                          <a:prstClr val="white"/>
                        </a:solidFill>
                        <a:ln>
                          <a:noFill/>
                        </a:ln>
                      </wps:spPr>
                      <wps:txbx>
                        <w:txbxContent>
                          <w:p w:rsidR="00571AB1" w:rsidRPr="00A203E6" w:rsidRDefault="00571AB1" w:rsidP="000E2FF1">
                            <w:pPr>
                              <w:pStyle w:val="Caption"/>
                              <w:jc w:val="center"/>
                              <w:rPr>
                                <w:rFonts w:ascii="Times New Roman" w:eastAsia="Times New Roman" w:hAnsi="Times New Roman" w:cs="Times New Roman"/>
                                <w:sz w:val="24"/>
                                <w:szCs w:val="20"/>
                                <w:lang w:val="en-US"/>
                              </w:rPr>
                            </w:pPr>
                            <w:r>
                              <w:t xml:space="preserve">Slika </w:t>
                            </w:r>
                            <w:r>
                              <w:fldChar w:fldCharType="begin"/>
                            </w:r>
                            <w:r>
                              <w:instrText xml:space="preserve"> SEQ Slika \* ARABIC </w:instrText>
                            </w:r>
                            <w:r>
                              <w:fldChar w:fldCharType="separate"/>
                            </w:r>
                            <w:r>
                              <w:rPr>
                                <w:noProof/>
                              </w:rPr>
                              <w:t>1</w:t>
                            </w:r>
                            <w:r>
                              <w:fldChar w:fldCharType="end"/>
                            </w:r>
                            <w:r>
                              <w:t xml:space="preserve"> SDN slojevi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1A811D" id="_x0000_t202" coordsize="21600,21600" o:spt="202" path="m,l,21600r21600,l21600,xe">
                <v:stroke joinstyle="miter"/>
                <v:path gradientshapeok="t" o:connecttype="rect"/>
              </v:shapetype>
              <v:shape id="Text Box 19" o:spid="_x0000_s1026" type="#_x0000_t202" style="position:absolute;left:0;text-align:left;margin-left:146pt;margin-top:596.25pt;width:175.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" stroked="f">
                <v:textbox style="mso-fit-shape-to-text:t" inset="0,0,0,0">
                  <w:txbxContent>
                    <w:p w:rsidR="00571AB1" w:rsidRPr="00A203E6" w:rsidRDefault="00571AB1" w:rsidP="000E2FF1">
                      <w:pPr>
                        <w:pStyle w:val="Caption"/>
                        <w:jc w:val="center"/>
                        <w:rPr>
                          <w:rFonts w:ascii="Times New Roman" w:eastAsia="Times New Roman" w:hAnsi="Times New Roman" w:cs="Times New Roman"/>
                          <w:sz w:val="24"/>
                          <w:szCs w:val="20"/>
                          <w:lang w:val="en-US"/>
                        </w:rPr>
                      </w:pPr>
                      <w:r>
                        <w:t xml:space="preserve">Slika </w:t>
                      </w:r>
                      <w:r>
                        <w:fldChar w:fldCharType="begin"/>
                      </w:r>
                      <w:r>
                        <w:instrText xml:space="preserve"> SEQ Slika \* ARABIC </w:instrText>
                      </w:r>
                      <w:r>
                        <w:fldChar w:fldCharType="separate"/>
                      </w:r>
                      <w:r>
                        <w:rPr>
                          <w:noProof/>
                        </w:rPr>
                        <w:t>1</w:t>
                      </w:r>
                      <w:r>
                        <w:fldChar w:fldCharType="end"/>
                      </w:r>
                      <w:r>
                        <w:t xml:space="preserve"> SDN slojevi</w:t>
                      </w:r>
                    </w:p>
                  </w:txbxContent>
                </v:textbox>
                <w10:wrap type="topAndBottom"/>
              </v:shape>
            </w:pict>
          </mc:Fallback>
        </mc:AlternateContent>
      </w:r>
      <w:r w:rsidRPr="00EC2FB8">
        <w:rPr>
          <w:sz w:val="24"/>
        </w:rPr>
        <w:t>kako bi promijenio dotadašnju putanju nekog paketa u slučaju zagušenja nekog puta.</w:t>
      </w:r>
    </w:p>
    <w:p w:rsidR="00EC2FB8" w:rsidRDefault="00EC2FB8" w:rsidP="00BC7F29">
      <w:pPr>
        <w:keepNext/>
        <w:spacing w:line="360" w:lineRule="auto"/>
        <w:jc w:val="both"/>
      </w:pPr>
    </w:p>
    <w:p w:rsidR="00EC2FB8" w:rsidRPr="00EC2FB8" w:rsidRDefault="00A509DB" w:rsidP="00D35AB6">
      <w:pPr>
        <w:spacing w:line="360" w:lineRule="auto"/>
        <w:ind w:firstLine="720"/>
        <w:jc w:val="both"/>
        <w:rPr>
          <w:sz w:val="24"/>
        </w:rPr>
      </w:pPr>
      <w:r>
        <w:rPr>
          <w:sz w:val="24"/>
        </w:rPr>
        <w:t>Budući da</w:t>
      </w:r>
      <w:r w:rsidR="00EC2FB8" w:rsidRPr="00EC2FB8">
        <w:rPr>
          <w:sz w:val="24"/>
        </w:rPr>
        <w:t xml:space="preserve"> kontroler komunicira sa svim usmjer</w:t>
      </w:r>
      <w:r w:rsidR="00C35226">
        <w:rPr>
          <w:sz w:val="24"/>
        </w:rPr>
        <w:t>iterljima</w:t>
      </w:r>
      <w:r w:rsidR="00EC2FB8" w:rsidRPr="00EC2FB8">
        <w:rPr>
          <w:sz w:val="24"/>
        </w:rPr>
        <w:t xml:space="preserve"> mreže</w:t>
      </w:r>
      <w:r w:rsidR="00C35226">
        <w:rPr>
          <w:sz w:val="24"/>
        </w:rPr>
        <w:t>,</w:t>
      </w:r>
      <w:r w:rsidR="00EC2FB8" w:rsidRPr="00EC2FB8">
        <w:rPr>
          <w:sz w:val="24"/>
        </w:rPr>
        <w:t xml:space="preserve"> on ima moć</w:t>
      </w:r>
      <w:r w:rsidR="004D5B9D">
        <w:rPr>
          <w:sz w:val="24"/>
        </w:rPr>
        <w:t xml:space="preserve"> da,</w:t>
      </w:r>
      <w:r w:rsidR="00EC2FB8" w:rsidRPr="00EC2FB8">
        <w:rPr>
          <w:sz w:val="24"/>
        </w:rPr>
        <w:t xml:space="preserve"> ako otkrije da neki put po</w:t>
      </w:r>
      <w:r w:rsidR="004D5B9D">
        <w:rPr>
          <w:sz w:val="24"/>
        </w:rPr>
        <w:t>staje zagušen ili nedostupan,</w:t>
      </w:r>
      <w:r w:rsidR="00EC2FB8" w:rsidRPr="00EC2FB8">
        <w:rPr>
          <w:sz w:val="24"/>
        </w:rPr>
        <w:t xml:space="preserve"> ugradi nove odluke u </w:t>
      </w:r>
      <w:r w:rsidR="0051621A">
        <w:rPr>
          <w:sz w:val="24"/>
        </w:rPr>
        <w:t>usmjernik</w:t>
      </w:r>
      <w:r w:rsidR="00EC2FB8" w:rsidRPr="00EC2FB8">
        <w:rPr>
          <w:sz w:val="24"/>
        </w:rPr>
        <w:t>e tako da se taj put zaobiđe i time poboljša optimalnost puteva kojim podatci prolaze po mreži. Način na koji bi kontroler došao do tih saznanja se ostavlja konkretnoj implementaciji da izvede na najbolji mogući način.</w:t>
      </w:r>
    </w:p>
    <w:p w:rsidR="00EC2FB8" w:rsidRPr="00EC2FB8" w:rsidRDefault="00EC2FB8" w:rsidP="00D35AB6">
      <w:pPr>
        <w:spacing w:line="360" w:lineRule="auto"/>
        <w:ind w:firstLine="720"/>
        <w:jc w:val="both"/>
        <w:rPr>
          <w:sz w:val="24"/>
        </w:rPr>
      </w:pPr>
      <w:r w:rsidRPr="00EC2FB8">
        <w:rPr>
          <w:sz w:val="24"/>
        </w:rPr>
        <w:t xml:space="preserve">Organizacija koja promovira SDN kao način upravljanja mrežom je ONF (engl. Open networking foundation). Pod njihovim okriljem je razvijen OpenFlow standard </w:t>
      </w:r>
      <w:r w:rsidR="00D35AB6">
        <w:rPr>
          <w:sz w:val="24"/>
        </w:rPr>
        <w:t>koji</w:t>
      </w:r>
      <w:r w:rsidRPr="00EC2FB8">
        <w:rPr>
          <w:sz w:val="24"/>
        </w:rPr>
        <w:t xml:space="preserve"> su razvili i unaprjeđuju dan danas. OpenFlow standard predstavlja jedan od načina na koji bi se</w:t>
      </w:r>
      <w:r w:rsidR="00D35AB6">
        <w:rPr>
          <w:sz w:val="24"/>
        </w:rPr>
        <w:t xml:space="preserve"> ideja SDN mogla implementirati</w:t>
      </w:r>
      <w:r w:rsidRPr="00EC2FB8">
        <w:rPr>
          <w:sz w:val="24"/>
        </w:rPr>
        <w:t xml:space="preserve"> te koju su mnogi distributeri mrežne opreme prihvatili i implementirali u svojim uređajima</w:t>
      </w:r>
      <w:r w:rsidR="00571AB1">
        <w:rPr>
          <w:sz w:val="24"/>
        </w:rPr>
        <w:t>. OpenFlow je prvi SDN standard –</w:t>
      </w:r>
      <w:r w:rsidRPr="00EC2FB8">
        <w:rPr>
          <w:sz w:val="24"/>
        </w:rPr>
        <w:t xml:space="preserve"> time  je pokazano da se SDN ideja može implementirati i koristiti u današnjem svijetu.</w:t>
      </w:r>
    </w:p>
    <w:p w:rsidR="0001192E" w:rsidRDefault="0001192E" w:rsidP="0001192E">
      <w:pPr>
        <w:pStyle w:val="Heading1"/>
        <w:spacing w:line="360" w:lineRule="auto"/>
        <w:jc w:val="both"/>
        <w:rPr>
          <w:lang w:val="hr-HR"/>
        </w:rPr>
      </w:pPr>
      <w:bookmarkStart w:id="3" w:name="_Toc471937621"/>
      <w:r>
        <w:rPr>
          <w:lang w:val="hr-HR"/>
        </w:rPr>
        <w:t>OpenDaylight</w:t>
      </w:r>
      <w:bookmarkEnd w:id="3"/>
    </w:p>
    <w:p w:rsidR="0001192E" w:rsidRDefault="0001192E" w:rsidP="00A93161">
      <w:pPr>
        <w:spacing w:line="360" w:lineRule="auto"/>
        <w:ind w:firstLine="720"/>
        <w:jc w:val="both"/>
        <w:rPr>
          <w:sz w:val="24"/>
          <w:lang w:val="hr-HR"/>
        </w:rPr>
      </w:pPr>
      <w:r>
        <w:rPr>
          <w:sz w:val="24"/>
          <w:lang w:val="hr-HR"/>
        </w:rPr>
        <w:t>OpenDaylight je modularna SDN programska platforma otvorenog koda napisana u programskom jeziku Java. Projekt je osnovan 2013. godine s potporom tvrtki</w:t>
      </w:r>
      <w:r w:rsidR="00E066B6">
        <w:rPr>
          <w:sz w:val="24"/>
          <w:lang w:val="hr-HR"/>
        </w:rPr>
        <w:t>,</w:t>
      </w:r>
      <w:r>
        <w:rPr>
          <w:sz w:val="24"/>
          <w:lang w:val="hr-HR"/>
        </w:rPr>
        <w:t xml:space="preserve"> među kojima spadaju Cisco, Brocade, Hewlett Packard, Ericsson, Microsoft i brojne druge</w:t>
      </w:r>
      <w:r w:rsidR="00E066B6">
        <w:rPr>
          <w:sz w:val="24"/>
          <w:lang w:val="hr-HR"/>
        </w:rPr>
        <w:t>,</w:t>
      </w:r>
      <w:r>
        <w:rPr>
          <w:sz w:val="24"/>
          <w:lang w:val="hr-HR"/>
        </w:rPr>
        <w:t xml:space="preserve"> s ciljem da se ubrza usvajanje SDN tehnologij</w:t>
      </w:r>
      <w:r w:rsidR="009340F6">
        <w:rPr>
          <w:sz w:val="24"/>
          <w:lang w:val="hr-HR"/>
        </w:rPr>
        <w:t xml:space="preserve">a te da se sa što većom transparentnošću razvijaju nove tehnologije. </w:t>
      </w:r>
      <w:r>
        <w:rPr>
          <w:sz w:val="24"/>
          <w:lang w:val="hr-HR"/>
        </w:rPr>
        <w:t xml:space="preserve">Imenovanje izdanja prati periodičku tablicu elemenata – tako je prvo izdanje, </w:t>
      </w:r>
      <w:r>
        <w:rPr>
          <w:i/>
          <w:sz w:val="24"/>
          <w:lang w:val="hr-HR"/>
        </w:rPr>
        <w:t>Hydrogen</w:t>
      </w:r>
      <w:r>
        <w:rPr>
          <w:sz w:val="24"/>
          <w:lang w:val="hr-HR"/>
        </w:rPr>
        <w:t xml:space="preserve">, izašlo u veljači 2014., dok je najnovije izdanje u trenutku pisanja ovog dokumenta </w:t>
      </w:r>
      <w:r>
        <w:rPr>
          <w:i/>
          <w:sz w:val="24"/>
          <w:lang w:val="hr-HR"/>
        </w:rPr>
        <w:t>Boron</w:t>
      </w:r>
      <w:r>
        <w:rPr>
          <w:sz w:val="24"/>
          <w:lang w:val="hr-HR"/>
        </w:rPr>
        <w:t xml:space="preserve">. U laboratorijskom okruženju na Zavodu za telekomunikacije upravo se koristi osnovno izdanje OpenDaylighta, tj. </w:t>
      </w:r>
      <w:r>
        <w:rPr>
          <w:i/>
          <w:sz w:val="24"/>
          <w:lang w:val="hr-HR"/>
        </w:rPr>
        <w:t>Hydrogen</w:t>
      </w:r>
      <w:r>
        <w:rPr>
          <w:sz w:val="24"/>
          <w:lang w:val="hr-HR"/>
        </w:rPr>
        <w:t>.</w:t>
      </w:r>
    </w:p>
    <w:p w:rsidR="0001192E" w:rsidRDefault="0001192E" w:rsidP="00A93161">
      <w:pPr>
        <w:spacing w:line="360" w:lineRule="auto"/>
        <w:ind w:firstLine="720"/>
        <w:jc w:val="both"/>
        <w:rPr>
          <w:sz w:val="24"/>
          <w:lang w:val="hr-HR"/>
        </w:rPr>
      </w:pPr>
      <w:r>
        <w:rPr>
          <w:sz w:val="24"/>
          <w:lang w:val="hr-HR"/>
        </w:rPr>
        <w:t xml:space="preserve">OpenDaylight nudi podršku za veliki broj kako standardnih tako i nadolazećih SDN protokola, od kojih je za projekt najvažniji OpenFlow protokol. </w:t>
      </w:r>
      <w:r w:rsidRPr="004A5060">
        <w:rPr>
          <w:sz w:val="24"/>
          <w:highlight w:val="yellow"/>
          <w:lang w:val="hr-HR"/>
        </w:rPr>
        <w:t>Također nudi aplikacijska sučelja (API) za komunikaciju s klijentima (fizički uređaji i virtualni komutatori).</w:t>
      </w:r>
      <w:r>
        <w:rPr>
          <w:sz w:val="24"/>
          <w:lang w:val="hr-HR"/>
        </w:rPr>
        <w:t xml:space="preserve"> Time ostvaruje ulogu SDN upravljačkog uređaja koji je zadužen za kompleksne radnje poput usmjeravanja poruka i sigurnosnih provjera. Kako bi te radnje bile moguće, koriste se OpenFlow poruke definirane OpenFlow specifikacijom.</w:t>
      </w:r>
    </w:p>
    <w:p w:rsidR="0001192E" w:rsidRDefault="0001192E" w:rsidP="0001192E">
      <w:pPr>
        <w:spacing w:line="360" w:lineRule="auto"/>
        <w:jc w:val="both"/>
        <w:rPr>
          <w:sz w:val="24"/>
          <w:lang w:val="hr-HR"/>
        </w:rPr>
      </w:pPr>
    </w:p>
    <w:p w:rsidR="004D0BEF" w:rsidRDefault="00637D06" w:rsidP="00BC7F29">
      <w:pPr>
        <w:pStyle w:val="Heading1"/>
        <w:spacing w:line="360" w:lineRule="auto"/>
        <w:jc w:val="both"/>
        <w:rPr>
          <w:lang w:val="hr-HR"/>
        </w:rPr>
      </w:pPr>
      <w:r>
        <w:rPr>
          <w:lang w:val="hr-HR"/>
        </w:rPr>
        <w:t>OpenFlow</w:t>
      </w:r>
      <w:bookmarkEnd w:id="2"/>
    </w:p>
    <w:p w:rsidR="00C62A4D" w:rsidRPr="00C62A4D" w:rsidRDefault="00C62A4D" w:rsidP="00BC7F29">
      <w:pPr>
        <w:spacing w:line="360" w:lineRule="auto"/>
        <w:jc w:val="both"/>
        <w:rPr>
          <w:sz w:val="24"/>
          <w:lang w:val="hr-HR"/>
        </w:rPr>
      </w:pPr>
      <w:r w:rsidRPr="00C62A4D">
        <w:rPr>
          <w:sz w:val="24"/>
          <w:lang w:val="hr-HR"/>
        </w:rPr>
        <w:t xml:space="preserve">Cilj Programski-upravljane mreže je omogućiti administratorima mreže i „oblaka“ kako bi mogli </w:t>
      </w:r>
      <w:r w:rsidRPr="00C62A4D">
        <w:rPr>
          <w:sz w:val="24"/>
          <w:lang w:val="hr-HR"/>
        </w:rPr>
        <w:lastRenderedPageBreak/>
        <w:t xml:space="preserve">brzo reagirati na potrebite promjene u mreži pomoću centralne kontrolne jedinice. SDN obuhvaća razne vrste mrežnih tehnologija </w:t>
      </w:r>
      <w:r w:rsidR="006C45B5">
        <w:rPr>
          <w:sz w:val="24"/>
          <w:lang w:val="hr-HR"/>
        </w:rPr>
        <w:t>dizajnirane</w:t>
      </w:r>
      <w:r w:rsidRPr="00C62A4D">
        <w:rPr>
          <w:sz w:val="24"/>
          <w:lang w:val="hr-HR"/>
        </w:rPr>
        <w:t xml:space="preserve"> kako bi učinile mrežu fleksibilnijom i bržom. Takav način upravljanja mrežom podupire uveliko rad virtualnih servera i infrastrukturu pohrane kod modernih data centara.</w:t>
      </w:r>
    </w:p>
    <w:p w:rsidR="00C62A4D" w:rsidRPr="00C62A4D" w:rsidRDefault="00C62A4D" w:rsidP="00BC7F29">
      <w:pPr>
        <w:spacing w:line="360" w:lineRule="auto"/>
        <w:jc w:val="both"/>
        <w:rPr>
          <w:sz w:val="24"/>
          <w:lang w:val="hr-HR"/>
        </w:rPr>
      </w:pPr>
      <w:r w:rsidRPr="00C62A4D">
        <w:rPr>
          <w:sz w:val="24"/>
          <w:lang w:val="hr-HR"/>
        </w:rPr>
        <w:t>Često ljudi pomisle da je OpenFlow sinonim za SDN, ali to je samo jedan od elemenata cjelokupne SDN arhitekture. OpenFlow je, ugrubo, komunikacijski protokol otvorenog standarda koji omogućuje da kontrolna jedinica može komunicirati s prosljeđujućom jedinicom.</w:t>
      </w:r>
    </w:p>
    <w:p w:rsidR="00C62A4D" w:rsidRPr="00C62A4D" w:rsidRDefault="00C62A4D" w:rsidP="00BC7F29">
      <w:pPr>
        <w:spacing w:line="360" w:lineRule="auto"/>
        <w:jc w:val="both"/>
        <w:rPr>
          <w:sz w:val="24"/>
          <w:lang w:val="hr-HR"/>
        </w:rPr>
      </w:pPr>
      <w:r w:rsidRPr="00E4089F">
        <w:rPr>
          <w:sz w:val="24"/>
          <w:highlight w:val="yellow"/>
          <w:lang w:val="hr-HR"/>
        </w:rPr>
        <w:t>The basic idea with OpenFlow is you can connect multiple switches and even networks together to create a flow - essentially VLAN on steroids. You can then manage an entire infrastructure, setting policies and managing traffic type accordingly.</w:t>
      </w:r>
    </w:p>
    <w:p w:rsidR="00C62A4D" w:rsidRPr="00C62A4D" w:rsidRDefault="00C62A4D" w:rsidP="00BC7F29">
      <w:pPr>
        <w:spacing w:line="360" w:lineRule="auto"/>
        <w:jc w:val="both"/>
        <w:rPr>
          <w:sz w:val="24"/>
          <w:lang w:val="hr-HR"/>
        </w:rPr>
      </w:pPr>
      <w:r w:rsidRPr="00C62A4D">
        <w:rPr>
          <w:sz w:val="24"/>
          <w:lang w:val="hr-HR"/>
        </w:rPr>
        <w:t>Osnovna ideja OpenFLowa je da se može spojiti više switchewa ili čak više mreža kako bi se stvorio jedinstveni flow(tok podataka) – u biti VLAN na sterodima. Tada bi se moglo prema potrebi upravljati čitavom infrastrukturom, postavkama i prometom mreže.</w:t>
      </w:r>
    </w:p>
    <w:p w:rsidR="00C62A4D" w:rsidRPr="00C62A4D" w:rsidRDefault="00C62A4D" w:rsidP="00BC7F29">
      <w:pPr>
        <w:spacing w:line="360" w:lineRule="auto"/>
        <w:jc w:val="both"/>
        <w:rPr>
          <w:sz w:val="24"/>
          <w:lang w:val="hr-HR"/>
        </w:rPr>
      </w:pPr>
      <w:r w:rsidRPr="00070EBB">
        <w:rPr>
          <w:sz w:val="24"/>
          <w:highlight w:val="yellow"/>
          <w:lang w:val="hr-HR"/>
        </w:rPr>
        <w:t>As the SDN market is still in development, many implementations of SDN/OpenFlow are configured as overlays on existing networks, and many of the current commercial deployment of OpenFlow are oriented towards providing improved versions of existing network services using an OpenFlow model. It will take time for the networking market to fully assimilate the potential of SDN and integrate the centralized intelligence approach of SDN/OpenFlow into their methods and requirements.</w:t>
      </w:r>
    </w:p>
    <w:p w:rsidR="00C62A4D" w:rsidRPr="00C62A4D" w:rsidRDefault="00C62A4D" w:rsidP="00BC7F29">
      <w:pPr>
        <w:spacing w:line="360" w:lineRule="auto"/>
        <w:jc w:val="both"/>
        <w:rPr>
          <w:sz w:val="24"/>
          <w:lang w:val="hr-HR"/>
        </w:rPr>
      </w:pPr>
      <w:r w:rsidRPr="00C62A4D">
        <w:rPr>
          <w:sz w:val="24"/>
          <w:lang w:val="hr-HR"/>
        </w:rPr>
        <w:t>Kako je SDN tržište još u razvoju, mnoge implementacije SDN-a su konfigurirane kao nadogradnja na postojeće mreže i mnogi od trenutnih komercijalnih primjena OpenFLowa su orijentirani na proizvodnju poboljšanih verzija postojećih mrežnih usluga koristeći OpenFlow model. Trebat će vremena da mrežno tržište u potpunosti usvoji potencijal SDN-a i integrira centralizirani pristup SDN-a u njegove metode i zahtjeve.</w:t>
      </w:r>
    </w:p>
    <w:p w:rsidR="00C62A4D" w:rsidRPr="00C62A4D" w:rsidRDefault="00C62A4D" w:rsidP="00BC7F29">
      <w:pPr>
        <w:spacing w:line="360" w:lineRule="auto"/>
        <w:jc w:val="both"/>
        <w:rPr>
          <w:sz w:val="24"/>
          <w:lang w:val="hr-HR"/>
        </w:rPr>
      </w:pPr>
      <w:r w:rsidRPr="00C62A4D">
        <w:rPr>
          <w:sz w:val="24"/>
          <w:lang w:val="hr-HR"/>
        </w:rPr>
        <w:t>Svaka nova verzija OpenFlowa donosi nove korisne mogućnosti koje proširuju opseg i mogućnosti SDN-a. Međutim, ove nove mogućnosti mijenjaju i način kako se problemi rješavaju u podatkovnim centrima. Umjesto izgradnje mreža s fiksnim arhitekturama koje su predviđene za velika opterećenja, resursi data centra mogu biti optimizirani preko cijele mreže, pa čak i preko domena.</w:t>
      </w:r>
    </w:p>
    <w:p w:rsidR="00C62A4D" w:rsidRPr="00C62A4D" w:rsidRDefault="00C62A4D" w:rsidP="00BC7F29">
      <w:pPr>
        <w:spacing w:line="360" w:lineRule="auto"/>
        <w:jc w:val="both"/>
        <w:rPr>
          <w:sz w:val="24"/>
          <w:lang w:val="hr-HR"/>
        </w:rPr>
      </w:pPr>
      <w:r w:rsidRPr="00070EBB">
        <w:rPr>
          <w:sz w:val="24"/>
          <w:highlight w:val="yellow"/>
          <w:lang w:val="hr-HR"/>
        </w:rPr>
        <w:t xml:space="preserve">Early adopters of OpenFlow are often using its flow management capabilities to redirect traffic </w:t>
      </w:r>
      <w:r w:rsidRPr="00070EBB">
        <w:rPr>
          <w:sz w:val="24"/>
          <w:highlight w:val="yellow"/>
          <w:lang w:val="hr-HR"/>
        </w:rPr>
        <w:lastRenderedPageBreak/>
        <w:t>before it reaches the core network, in essence optimizing the handling of packets at the edge. Flows can be aggregated or segregated to enable multi-homing and data security policies, as well as to concentrate traffic into fewer network nodes, reducing overprovisioning, operating costs, and even reducing power consumption and air conditioning costs.</w:t>
      </w:r>
    </w:p>
    <w:p w:rsidR="00C62A4D" w:rsidRPr="00C62A4D" w:rsidRDefault="00C62A4D" w:rsidP="00BC7F29">
      <w:pPr>
        <w:spacing w:line="360" w:lineRule="auto"/>
        <w:jc w:val="both"/>
        <w:rPr>
          <w:sz w:val="24"/>
          <w:lang w:val="hr-HR"/>
        </w:rPr>
      </w:pPr>
      <w:r w:rsidRPr="00C62A4D">
        <w:rPr>
          <w:sz w:val="24"/>
          <w:lang w:val="hr-HR"/>
        </w:rPr>
        <w:t>Rane primjene OpenFLowa često koriste njegove kapacitete upravljanja tokom podataka kako bi presumjerili promet prije nego stigne do jezgre same mreže, u biti optimizirajući rukovanje s paketima na njenim rubnim dijelovima. Tokovi se mogu spajati ili razdvajati, te tako omogućuju navođenje i sigurnost podataka, kao i to da se promet  koncentrira kroz manje mrežnih čvorišta, smanjujući operativne troškove, pa čak i smanjenje troškova električne energije i klimatizacije.</w:t>
      </w:r>
    </w:p>
    <w:p w:rsidR="00C62A4D" w:rsidRPr="00C62A4D" w:rsidRDefault="00C62A4D" w:rsidP="00BC7F29">
      <w:pPr>
        <w:spacing w:line="360" w:lineRule="auto"/>
        <w:jc w:val="both"/>
        <w:rPr>
          <w:sz w:val="24"/>
          <w:lang w:val="hr-HR"/>
        </w:rPr>
      </w:pPr>
      <w:r w:rsidRPr="00070EBB">
        <w:rPr>
          <w:sz w:val="24"/>
          <w:highlight w:val="yellow"/>
          <w:lang w:val="hr-HR"/>
        </w:rPr>
        <w:t>OpenDaylight is a highly available, modular, extensible, scalable and multi-protocol controller infrastructure built for SDN deployments on modern heterogeneous multi-vendor networks. OpenDaylight provides a model-driven service abstraction platform that allows users to write apps that easily work across a wide variety of hardware and south-bound protocols.</w:t>
      </w:r>
    </w:p>
    <w:p w:rsidR="00C62A4D" w:rsidRPr="00C62A4D" w:rsidRDefault="00C62A4D" w:rsidP="00BC7F29">
      <w:pPr>
        <w:spacing w:line="360" w:lineRule="auto"/>
        <w:jc w:val="both"/>
        <w:rPr>
          <w:sz w:val="24"/>
          <w:lang w:val="hr-HR"/>
        </w:rPr>
      </w:pPr>
      <w:r w:rsidRPr="00C62A4D">
        <w:rPr>
          <w:sz w:val="24"/>
          <w:lang w:val="hr-HR"/>
        </w:rPr>
        <w:t>OpenDaylight je vrlo dostupna, modularna, proširiva i prilagodljiva infrastruktura kontrolera izgrađena za SDN implementacije na suvremenim heterogenim mrežama. OpenDaylight pruža apstraktnu platformu usluga zasnovanu na modelu koja omogućuje korisnicima da pišu aplikacije koje mogu lako raditi na raznolikom hardweru i south-bound protokolima.</w:t>
      </w:r>
    </w:p>
    <w:p w:rsidR="00D5628D" w:rsidRDefault="00C62A4D" w:rsidP="0001192E">
      <w:pPr>
        <w:spacing w:line="360" w:lineRule="auto"/>
        <w:jc w:val="both"/>
        <w:rPr>
          <w:sz w:val="24"/>
          <w:lang w:val="hr-HR"/>
        </w:rPr>
      </w:pPr>
      <w:r w:rsidRPr="00C62A4D">
        <w:rPr>
          <w:sz w:val="24"/>
          <w:lang w:val="hr-HR"/>
        </w:rPr>
        <w:t>Slika prikazuje izmjenu poruka izmđu preklopnika i kontrolera:</w:t>
      </w:r>
      <w:r w:rsidR="0001192E">
        <w:rPr>
          <w:sz w:val="24"/>
          <w:lang w:val="hr-HR"/>
        </w:rPr>
        <w:t xml:space="preserve"> </w:t>
      </w:r>
    </w:p>
    <w:p w:rsidR="00DF10EF" w:rsidRPr="00C317F6" w:rsidRDefault="008607BE" w:rsidP="0001192E">
      <w:pPr>
        <w:pStyle w:val="Heading2"/>
        <w:jc w:val="both"/>
        <w:rPr>
          <w:rFonts w:cs="Arial"/>
          <w:lang w:val="hr-HR"/>
        </w:rPr>
      </w:pPr>
      <w:r>
        <w:rPr>
          <w:rFonts w:cs="Arial"/>
          <w:lang w:val="hr-HR"/>
        </w:rPr>
        <w:t>Detalji OpenFlow specifikacije</w:t>
      </w:r>
    </w:p>
    <w:p w:rsidR="00CD057D" w:rsidRDefault="007713ED" w:rsidP="000D2145">
      <w:pPr>
        <w:spacing w:line="360" w:lineRule="auto"/>
        <w:ind w:firstLine="720"/>
        <w:jc w:val="both"/>
        <w:rPr>
          <w:sz w:val="24"/>
          <w:lang w:val="hr-HR"/>
        </w:rPr>
      </w:pPr>
      <w:r>
        <w:rPr>
          <w:sz w:val="24"/>
          <w:lang w:val="hr-HR"/>
        </w:rPr>
        <w:t>OpenFlow komutator sastoji se od tablic</w:t>
      </w:r>
      <w:r w:rsidR="000255F6">
        <w:rPr>
          <w:sz w:val="24"/>
          <w:lang w:val="hr-HR"/>
        </w:rPr>
        <w:t>a</w:t>
      </w:r>
      <w:r>
        <w:rPr>
          <w:sz w:val="24"/>
          <w:lang w:val="hr-HR"/>
        </w:rPr>
        <w:t xml:space="preserve"> tokova (engl. </w:t>
      </w:r>
      <w:r>
        <w:rPr>
          <w:i/>
          <w:sz w:val="24"/>
          <w:lang w:val="hr-HR"/>
        </w:rPr>
        <w:t>flow table</w:t>
      </w:r>
      <w:r>
        <w:rPr>
          <w:sz w:val="24"/>
          <w:lang w:val="hr-HR"/>
        </w:rPr>
        <w:t>) prema koj</w:t>
      </w:r>
      <w:r w:rsidR="00C4178E">
        <w:rPr>
          <w:sz w:val="24"/>
          <w:lang w:val="hr-HR"/>
        </w:rPr>
        <w:t>ima</w:t>
      </w:r>
      <w:r>
        <w:rPr>
          <w:sz w:val="24"/>
          <w:lang w:val="hr-HR"/>
        </w:rPr>
        <w:t xml:space="preserve"> se poruke </w:t>
      </w:r>
      <w:r w:rsidR="00C4178E">
        <w:rPr>
          <w:sz w:val="24"/>
          <w:lang w:val="hr-HR"/>
        </w:rPr>
        <w:t>uspoređuju</w:t>
      </w:r>
      <w:r w:rsidR="00A13287">
        <w:rPr>
          <w:sz w:val="24"/>
          <w:lang w:val="hr-HR"/>
        </w:rPr>
        <w:t xml:space="preserve"> i dalje prosljeđuju te od sigurnog kanala koji je spojen s vanjskim upravljačkim uređ</w:t>
      </w:r>
      <w:r w:rsidR="00876BE4">
        <w:rPr>
          <w:sz w:val="24"/>
          <w:lang w:val="hr-HR"/>
        </w:rPr>
        <w:t>ajem tj</w:t>
      </w:r>
      <w:r w:rsidR="003E5AF3">
        <w:rPr>
          <w:sz w:val="24"/>
          <w:lang w:val="hr-HR"/>
        </w:rPr>
        <w:t>.</w:t>
      </w:r>
      <w:r w:rsidR="00876BE4">
        <w:rPr>
          <w:sz w:val="24"/>
          <w:lang w:val="hr-HR"/>
        </w:rPr>
        <w:t xml:space="preserve">, u </w:t>
      </w:r>
      <w:r w:rsidR="003E5AF3">
        <w:rPr>
          <w:sz w:val="24"/>
          <w:lang w:val="hr-HR"/>
        </w:rPr>
        <w:t>kontekstu projektnog zadatka</w:t>
      </w:r>
      <w:r w:rsidR="00876BE4">
        <w:rPr>
          <w:sz w:val="24"/>
          <w:lang w:val="hr-HR"/>
        </w:rPr>
        <w:t>, s OpenDaylightom. Upravljački uređaj upravlja komutatorom preko sigurnog kanala koristeći se OpenFlow protokolom.</w:t>
      </w:r>
    </w:p>
    <w:p w:rsidR="00B94A70" w:rsidRDefault="00B94A70" w:rsidP="000D2145">
      <w:pPr>
        <w:spacing w:line="360" w:lineRule="auto"/>
        <w:ind w:firstLine="720"/>
        <w:jc w:val="both"/>
        <w:rPr>
          <w:sz w:val="24"/>
          <w:lang w:val="hr-HR"/>
        </w:rPr>
      </w:pPr>
      <w:r>
        <w:rPr>
          <w:sz w:val="24"/>
          <w:lang w:val="hr-HR"/>
        </w:rPr>
        <w:t xml:space="preserve">Polja svake poruke koja pristigne u OpenFlow komutator </w:t>
      </w:r>
      <w:r w:rsidR="00B02EEF">
        <w:rPr>
          <w:sz w:val="24"/>
          <w:lang w:val="hr-HR"/>
        </w:rPr>
        <w:t>uspoređuju se</w:t>
      </w:r>
      <w:r w:rsidR="000255F6">
        <w:rPr>
          <w:sz w:val="24"/>
          <w:lang w:val="hr-HR"/>
        </w:rPr>
        <w:t xml:space="preserve"> s poljima za usporedbu </w:t>
      </w:r>
      <w:r w:rsidR="00B02EEF">
        <w:rPr>
          <w:sz w:val="24"/>
          <w:lang w:val="hr-HR"/>
        </w:rPr>
        <w:t>odgovarajućih redaka unutar tablice toka</w:t>
      </w:r>
      <w:r w:rsidR="000255F6">
        <w:rPr>
          <w:sz w:val="24"/>
          <w:lang w:val="hr-HR"/>
        </w:rPr>
        <w:t>.</w:t>
      </w:r>
      <w:r w:rsidR="00C4178E">
        <w:rPr>
          <w:sz w:val="24"/>
          <w:lang w:val="hr-HR"/>
        </w:rPr>
        <w:t xml:space="preserve"> </w:t>
      </w:r>
      <w:r w:rsidR="000F070F">
        <w:rPr>
          <w:sz w:val="24"/>
          <w:lang w:val="hr-HR"/>
        </w:rPr>
        <w:t>Ako postoje radnje koje se moraju izvesti, one se izvode</w:t>
      </w:r>
      <w:r w:rsidR="00CE1583">
        <w:rPr>
          <w:sz w:val="24"/>
          <w:lang w:val="hr-HR"/>
        </w:rPr>
        <w:t xml:space="preserve"> (npr. prosljeđivanje poruke na određeni port na temelju odredišne IP adrese). </w:t>
      </w:r>
      <w:r w:rsidR="00C4178E">
        <w:rPr>
          <w:sz w:val="24"/>
          <w:lang w:val="hr-HR"/>
        </w:rPr>
        <w:t xml:space="preserve">Ukoliko nije određena </w:t>
      </w:r>
      <w:r w:rsidR="000F070F">
        <w:rPr>
          <w:sz w:val="24"/>
          <w:lang w:val="hr-HR"/>
        </w:rPr>
        <w:t xml:space="preserve">nijedna </w:t>
      </w:r>
      <w:r w:rsidR="00C4178E">
        <w:rPr>
          <w:sz w:val="24"/>
          <w:lang w:val="hr-HR"/>
        </w:rPr>
        <w:t>radnja koju komutator mora izvesti na temelju tabl</w:t>
      </w:r>
      <w:r w:rsidR="000F070F">
        <w:rPr>
          <w:sz w:val="24"/>
          <w:lang w:val="hr-HR"/>
        </w:rPr>
        <w:t>ice toka, komutator enkapsulira poruku i prosljeđuje ju upravljačko</w:t>
      </w:r>
      <w:r w:rsidR="00CE1583">
        <w:rPr>
          <w:sz w:val="24"/>
          <w:lang w:val="hr-HR"/>
        </w:rPr>
        <w:t>m uređaju koji anali</w:t>
      </w:r>
      <w:r w:rsidR="00CD057D">
        <w:rPr>
          <w:sz w:val="24"/>
          <w:lang w:val="hr-HR"/>
        </w:rPr>
        <w:t>zira poruku i stvara pripadajuću</w:t>
      </w:r>
      <w:r w:rsidR="00CE1583">
        <w:rPr>
          <w:sz w:val="24"/>
          <w:lang w:val="hr-HR"/>
        </w:rPr>
        <w:t xml:space="preserve"> tablicu toka za </w:t>
      </w:r>
      <w:r w:rsidR="00CD057D">
        <w:rPr>
          <w:sz w:val="24"/>
          <w:lang w:val="hr-HR"/>
        </w:rPr>
        <w:t>komutator.</w:t>
      </w:r>
    </w:p>
    <w:p w:rsidR="000D2145" w:rsidRDefault="00CD057D" w:rsidP="000D2145">
      <w:pPr>
        <w:spacing w:line="360" w:lineRule="auto"/>
        <w:ind w:firstLine="720"/>
        <w:jc w:val="both"/>
        <w:rPr>
          <w:sz w:val="24"/>
          <w:lang w:val="hr-HR"/>
        </w:rPr>
      </w:pPr>
      <w:r>
        <w:rPr>
          <w:sz w:val="24"/>
          <w:lang w:val="hr-HR"/>
        </w:rPr>
        <w:t>Tablica toka</w:t>
      </w:r>
      <w:r w:rsidR="00152E5E">
        <w:rPr>
          <w:sz w:val="24"/>
          <w:lang w:val="hr-HR"/>
        </w:rPr>
        <w:t xml:space="preserve"> sastoji se od polja za zaglavlja, polja za brojače i polja za radnje.</w:t>
      </w:r>
      <w:r w:rsidR="00BE3F09">
        <w:rPr>
          <w:sz w:val="24"/>
          <w:lang w:val="hr-HR"/>
        </w:rPr>
        <w:t xml:space="preserve"> Polja za </w:t>
      </w:r>
      <w:r w:rsidR="00BE3F09">
        <w:rPr>
          <w:sz w:val="24"/>
          <w:lang w:val="hr-HR"/>
        </w:rPr>
        <w:lastRenderedPageBreak/>
        <w:t>zaglavlja koriste se kako bi s</w:t>
      </w:r>
      <w:r w:rsidR="00E854D7">
        <w:rPr>
          <w:sz w:val="24"/>
          <w:lang w:val="hr-HR"/>
        </w:rPr>
        <w:t>e usporedile i pronašle one poruke koje se podudaraju s podacima u poljima.</w:t>
      </w:r>
      <w:r w:rsidR="00DE4B06">
        <w:rPr>
          <w:sz w:val="24"/>
          <w:lang w:val="hr-HR"/>
        </w:rPr>
        <w:t xml:space="preserve"> Svako polje sadržava konkretnu vrijednost, </w:t>
      </w:r>
      <w:r w:rsidR="00DE4B06" w:rsidRPr="00DE4B06">
        <w:rPr>
          <w:sz w:val="24"/>
          <w:highlight w:val="yellow"/>
          <w:lang w:val="hr-HR"/>
        </w:rPr>
        <w:t>maskiranu vrijednost</w:t>
      </w:r>
      <w:r w:rsidR="00DE4B06">
        <w:rPr>
          <w:sz w:val="24"/>
          <w:lang w:val="hr-HR"/>
        </w:rPr>
        <w:t xml:space="preserve"> ili </w:t>
      </w:r>
      <w:r w:rsidR="00634DC0">
        <w:rPr>
          <w:i/>
          <w:sz w:val="24"/>
          <w:lang w:val="hr-HR"/>
        </w:rPr>
        <w:t>wildcard</w:t>
      </w:r>
      <w:r w:rsidR="00634DC0">
        <w:rPr>
          <w:sz w:val="24"/>
          <w:lang w:val="hr-HR"/>
        </w:rPr>
        <w:t xml:space="preserve"> vrijednost. </w:t>
      </w:r>
    </w:p>
    <w:p w:rsidR="000D2145" w:rsidRDefault="000D2145" w:rsidP="000D2145">
      <w:pPr>
        <w:spacing w:line="360" w:lineRule="auto"/>
        <w:jc w:val="both"/>
        <w:rPr>
          <w:sz w:val="24"/>
          <w:lang w:val="hr-HR"/>
        </w:rPr>
      </w:pPr>
    </w:p>
    <w:p w:rsidR="00CD057D" w:rsidRDefault="00634DC0" w:rsidP="000D2145">
      <w:pPr>
        <w:spacing w:line="360" w:lineRule="auto"/>
        <w:jc w:val="both"/>
        <w:rPr>
          <w:sz w:val="24"/>
          <w:lang w:val="hr-HR"/>
        </w:rPr>
      </w:pPr>
      <w:r>
        <w:rPr>
          <w:sz w:val="24"/>
          <w:lang w:val="hr-HR"/>
        </w:rPr>
        <w:t>[staviti tablicu vrijednosti za polja zaglavlja]</w:t>
      </w:r>
    </w:p>
    <w:p w:rsidR="000D2145" w:rsidRDefault="000D2145" w:rsidP="000D2145">
      <w:pPr>
        <w:spacing w:line="360" w:lineRule="auto"/>
        <w:jc w:val="both"/>
        <w:rPr>
          <w:sz w:val="24"/>
          <w:lang w:val="hr-HR"/>
        </w:rPr>
      </w:pPr>
    </w:p>
    <w:p w:rsidR="00634DC0" w:rsidRDefault="002843CC" w:rsidP="000D2145">
      <w:pPr>
        <w:spacing w:line="360" w:lineRule="auto"/>
        <w:ind w:firstLine="720"/>
        <w:jc w:val="both"/>
        <w:rPr>
          <w:sz w:val="24"/>
          <w:lang w:val="hr-HR"/>
        </w:rPr>
      </w:pPr>
      <w:r>
        <w:rPr>
          <w:sz w:val="24"/>
          <w:lang w:val="hr-HR"/>
        </w:rPr>
        <w:t>Brojači se koriste za relevantne statistike konkretne tablice toka.</w:t>
      </w:r>
      <w:r w:rsidR="00ED16F5">
        <w:rPr>
          <w:sz w:val="24"/>
          <w:lang w:val="hr-HR"/>
        </w:rPr>
        <w:t xml:space="preserve"> Svak</w:t>
      </w:r>
      <w:r w:rsidR="00747457">
        <w:rPr>
          <w:sz w:val="24"/>
          <w:lang w:val="hr-HR"/>
        </w:rPr>
        <w:t xml:space="preserve">i redak </w:t>
      </w:r>
      <w:r w:rsidR="00BA12B8">
        <w:rPr>
          <w:sz w:val="24"/>
          <w:lang w:val="hr-HR"/>
        </w:rPr>
        <w:t xml:space="preserve">unutar tablice toka može imati nula ili više radnji koje govore komutatoru što napraviti s </w:t>
      </w:r>
      <w:r w:rsidR="00EC13FA">
        <w:rPr>
          <w:sz w:val="24"/>
          <w:lang w:val="hr-HR"/>
        </w:rPr>
        <w:t>podudarajućim porukama.</w:t>
      </w:r>
    </w:p>
    <w:p w:rsidR="000D2145" w:rsidRDefault="000D2145" w:rsidP="00BC7F29">
      <w:pPr>
        <w:spacing w:line="360" w:lineRule="auto"/>
        <w:jc w:val="both"/>
        <w:rPr>
          <w:sz w:val="24"/>
          <w:lang w:val="hr-HR"/>
        </w:rPr>
      </w:pPr>
    </w:p>
    <w:p w:rsidR="0023570A" w:rsidRDefault="0023570A" w:rsidP="00BC7F29">
      <w:pPr>
        <w:spacing w:line="360" w:lineRule="auto"/>
        <w:jc w:val="both"/>
        <w:rPr>
          <w:sz w:val="24"/>
          <w:lang w:val="hr-HR"/>
        </w:rPr>
      </w:pPr>
      <w:r>
        <w:rPr>
          <w:sz w:val="24"/>
          <w:lang w:val="hr-HR"/>
        </w:rPr>
        <w:t>[opisati podudaranje i staviti dijagram toka]</w:t>
      </w:r>
    </w:p>
    <w:p w:rsidR="000D2145" w:rsidRDefault="000D2145" w:rsidP="00BC7F29">
      <w:pPr>
        <w:spacing w:line="360" w:lineRule="auto"/>
        <w:jc w:val="both"/>
        <w:rPr>
          <w:sz w:val="24"/>
          <w:lang w:val="hr-HR"/>
        </w:rPr>
      </w:pPr>
    </w:p>
    <w:p w:rsidR="005815FE" w:rsidRDefault="006431D7" w:rsidP="00747457">
      <w:pPr>
        <w:spacing w:line="360" w:lineRule="auto"/>
        <w:ind w:firstLine="720"/>
        <w:jc w:val="both"/>
        <w:rPr>
          <w:sz w:val="24"/>
          <w:lang w:val="hr-HR"/>
        </w:rPr>
      </w:pPr>
      <w:r>
        <w:rPr>
          <w:sz w:val="24"/>
          <w:lang w:val="hr-HR"/>
        </w:rPr>
        <w:t xml:space="preserve">OpenFlow protokol podržava tri vrste poruka: </w:t>
      </w:r>
      <w:r w:rsidR="00760BD9">
        <w:rPr>
          <w:i/>
          <w:sz w:val="24"/>
          <w:lang w:val="hr-HR"/>
        </w:rPr>
        <w:t>controller-to-switch</w:t>
      </w:r>
      <w:r>
        <w:rPr>
          <w:sz w:val="24"/>
          <w:lang w:val="hr-HR"/>
        </w:rPr>
        <w:t>, asinkrone i simetrične poruke.</w:t>
      </w:r>
      <w:r w:rsidR="00747457">
        <w:rPr>
          <w:sz w:val="24"/>
          <w:lang w:val="hr-HR"/>
        </w:rPr>
        <w:t xml:space="preserve"> </w:t>
      </w:r>
      <w:r w:rsidR="00760BD9">
        <w:rPr>
          <w:i/>
          <w:sz w:val="24"/>
          <w:lang w:val="hr-HR"/>
        </w:rPr>
        <w:t>Controller-to-switch</w:t>
      </w:r>
      <w:r w:rsidR="00760BD9">
        <w:rPr>
          <w:i/>
          <w:sz w:val="24"/>
          <w:lang w:val="hr-HR"/>
        </w:rPr>
        <w:softHyphen/>
      </w:r>
      <w:r w:rsidR="00760BD9">
        <w:rPr>
          <w:sz w:val="24"/>
          <w:lang w:val="hr-HR"/>
        </w:rPr>
        <w:t xml:space="preserve"> poruke šalje </w:t>
      </w:r>
      <w:r w:rsidR="000553A4">
        <w:rPr>
          <w:sz w:val="24"/>
          <w:lang w:val="hr-HR"/>
        </w:rPr>
        <w:t>upravljački uređaj kako bi izravno upravljao ili nadzirao stanje komutatora. One mogu, ali ne moraju, zah</w:t>
      </w:r>
      <w:r w:rsidR="002C7340">
        <w:rPr>
          <w:sz w:val="24"/>
          <w:lang w:val="hr-HR"/>
        </w:rPr>
        <w:t>tijevati odgovor od komutatora.</w:t>
      </w:r>
      <w:r w:rsidR="00747457">
        <w:rPr>
          <w:sz w:val="24"/>
          <w:lang w:val="hr-HR"/>
        </w:rPr>
        <w:t xml:space="preserve"> </w:t>
      </w:r>
      <w:r w:rsidR="002C7340">
        <w:rPr>
          <w:sz w:val="24"/>
          <w:lang w:val="hr-HR"/>
        </w:rPr>
        <w:t xml:space="preserve">Asinkrone poruke šalje komutator kako bi upravljačkom uređaju dostavio ažurirane podatke </w:t>
      </w:r>
      <w:r w:rsidR="00761A4A">
        <w:rPr>
          <w:sz w:val="24"/>
          <w:lang w:val="hr-HR"/>
        </w:rPr>
        <w:t>o događajima u mreži</w:t>
      </w:r>
      <w:r w:rsidR="00A4161E">
        <w:rPr>
          <w:sz w:val="24"/>
          <w:lang w:val="hr-HR"/>
        </w:rPr>
        <w:t>,</w:t>
      </w:r>
      <w:r w:rsidR="00A4161E" w:rsidRPr="00A4161E">
        <w:rPr>
          <w:sz w:val="24"/>
          <w:lang w:val="hr-HR"/>
        </w:rPr>
        <w:t xml:space="preserve"> </w:t>
      </w:r>
      <w:r w:rsidR="00A4161E">
        <w:rPr>
          <w:sz w:val="24"/>
          <w:lang w:val="hr-HR"/>
        </w:rPr>
        <w:t xml:space="preserve">poput pristizanja poruka, i </w:t>
      </w:r>
      <w:r w:rsidR="00761A4A">
        <w:rPr>
          <w:sz w:val="24"/>
          <w:lang w:val="hr-HR"/>
        </w:rPr>
        <w:t>o promijenjenom stanj</w:t>
      </w:r>
      <w:r w:rsidR="00A4161E">
        <w:rPr>
          <w:sz w:val="24"/>
          <w:lang w:val="hr-HR"/>
        </w:rPr>
        <w:t>u samog komutatora.</w:t>
      </w:r>
      <w:r w:rsidR="00747457">
        <w:rPr>
          <w:sz w:val="24"/>
          <w:lang w:val="hr-HR"/>
        </w:rPr>
        <w:t xml:space="preserve"> </w:t>
      </w:r>
      <w:r w:rsidR="00761A4A">
        <w:rPr>
          <w:sz w:val="24"/>
          <w:lang w:val="hr-HR"/>
        </w:rPr>
        <w:t>Simetrične poruke šalju i upravljački uređaj i komutator</w:t>
      </w:r>
      <w:r w:rsidR="00EA765A">
        <w:rPr>
          <w:sz w:val="24"/>
          <w:lang w:val="hr-HR"/>
        </w:rPr>
        <w:t xml:space="preserve">, npr. kad razmjenjuju </w:t>
      </w:r>
      <w:r w:rsidR="00EA765A">
        <w:rPr>
          <w:i/>
          <w:sz w:val="24"/>
          <w:lang w:val="hr-HR"/>
        </w:rPr>
        <w:t>Hello</w:t>
      </w:r>
      <w:r w:rsidR="00EA765A">
        <w:rPr>
          <w:sz w:val="24"/>
          <w:lang w:val="hr-HR"/>
        </w:rPr>
        <w:t xml:space="preserve"> poruke pri uspostavi mreže.</w:t>
      </w:r>
    </w:p>
    <w:p w:rsidR="005815FE" w:rsidRPr="005815FE" w:rsidRDefault="005815FE" w:rsidP="00747457">
      <w:pPr>
        <w:spacing w:line="360" w:lineRule="auto"/>
        <w:ind w:firstLine="720"/>
        <w:jc w:val="both"/>
        <w:rPr>
          <w:sz w:val="24"/>
          <w:lang w:val="hr-HR"/>
        </w:rPr>
      </w:pPr>
      <w:r>
        <w:rPr>
          <w:sz w:val="24"/>
          <w:lang w:val="hr-HR"/>
        </w:rPr>
        <w:t xml:space="preserve">Pri uspostavi OpenFlow veze, sudionici razmjenjuju </w:t>
      </w:r>
      <w:r>
        <w:rPr>
          <w:i/>
          <w:sz w:val="24"/>
          <w:lang w:val="hr-HR"/>
        </w:rPr>
        <w:t>Hello</w:t>
      </w:r>
      <w:r>
        <w:rPr>
          <w:sz w:val="24"/>
          <w:lang w:val="hr-HR"/>
        </w:rPr>
        <w:t xml:space="preserve"> poruke u kojoj navode koja je najnovija verzija OpenFlow protokola koju </w:t>
      </w:r>
      <w:r w:rsidR="008E6395">
        <w:rPr>
          <w:sz w:val="24"/>
          <w:lang w:val="hr-HR"/>
        </w:rPr>
        <w:t>podržavaju. Na taj način se određuje koja će se verzija OpenFlow protokola koristiti za daljnju komunikaciju, odnosno odabire se ona koja je najmanja zajednička uređajima.</w:t>
      </w:r>
    </w:p>
    <w:p w:rsidR="00CA3DED" w:rsidRDefault="00CA3DED">
      <w:pPr>
        <w:widowControl/>
        <w:spacing w:line="240" w:lineRule="auto"/>
        <w:rPr>
          <w:sz w:val="24"/>
          <w:szCs w:val="24"/>
          <w:lang w:val="hr-HR"/>
        </w:rPr>
      </w:pPr>
      <w:r>
        <w:rPr>
          <w:sz w:val="24"/>
          <w:szCs w:val="24"/>
          <w:lang w:val="hr-HR"/>
        </w:rPr>
        <w:br w:type="page"/>
      </w:r>
    </w:p>
    <w:p w:rsidR="00D5628D" w:rsidRPr="00CA3DED" w:rsidRDefault="00D5628D" w:rsidP="00CA3DED">
      <w:pPr>
        <w:pStyle w:val="Heading1"/>
        <w:spacing w:line="360" w:lineRule="auto"/>
        <w:rPr>
          <w:szCs w:val="24"/>
          <w:lang w:val="hr-HR"/>
        </w:rPr>
      </w:pPr>
      <w:r w:rsidRPr="00CA3DED">
        <w:rPr>
          <w:szCs w:val="24"/>
          <w:lang w:val="hr-HR"/>
        </w:rPr>
        <w:lastRenderedPageBreak/>
        <w:t>Analiza</w:t>
      </w:r>
    </w:p>
    <w:p w:rsidR="004521FA" w:rsidRPr="00CA3DED" w:rsidRDefault="00C9646E" w:rsidP="00CA3DED">
      <w:pPr>
        <w:spacing w:line="360" w:lineRule="auto"/>
        <w:rPr>
          <w:sz w:val="24"/>
          <w:szCs w:val="24"/>
          <w:lang w:val="hr-HR"/>
        </w:rPr>
      </w:pPr>
      <w:r w:rsidRPr="00CA3DED">
        <w:rPr>
          <w:sz w:val="24"/>
          <w:szCs w:val="24"/>
          <w:lang w:val="hr-HR"/>
        </w:rPr>
        <w:t>OpenDaylight i mrežni uređaji u laboratorijskoj mreži razmjenjuju OpenFlow poruke koje su definirane verzijom 1.0 OpenFlow specifikacije.</w:t>
      </w:r>
    </w:p>
    <w:p w:rsidR="006601C6" w:rsidRPr="00C317F6" w:rsidRDefault="006601C6" w:rsidP="00C317F6">
      <w:pPr>
        <w:pStyle w:val="Heading2"/>
        <w:rPr>
          <w:rFonts w:cs="Arial"/>
          <w:sz w:val="24"/>
          <w:szCs w:val="24"/>
        </w:rPr>
      </w:pPr>
      <w:bookmarkStart w:id="4" w:name="_Zaglavlje_1"/>
      <w:bookmarkEnd w:id="4"/>
      <w:r w:rsidRPr="00C317F6">
        <w:rPr>
          <w:rFonts w:cs="Arial"/>
          <w:sz w:val="24"/>
          <w:szCs w:val="24"/>
        </w:rPr>
        <w:t>Zaglavlje</w:t>
      </w:r>
    </w:p>
    <w:p w:rsidR="006601C6" w:rsidRPr="00CA3DED" w:rsidRDefault="00C317F6" w:rsidP="00CA3DED">
      <w:pPr>
        <w:spacing w:line="360" w:lineRule="auto"/>
        <w:rPr>
          <w:sz w:val="24"/>
          <w:szCs w:val="24"/>
        </w:rPr>
      </w:pPr>
      <w:bookmarkStart w:id="5" w:name="_Zaglavlje"/>
      <w:bookmarkEnd w:id="5"/>
      <w:r w:rsidRPr="00CA3DED">
        <w:rPr>
          <w:noProof/>
          <w:sz w:val="24"/>
          <w:szCs w:val="24"/>
          <w:lang w:eastAsia="hr-HR"/>
        </w:rPr>
        <w:drawing>
          <wp:anchor distT="0" distB="0" distL="114300" distR="114300" simplePos="0" relativeHeight="251659264" behindDoc="0" locked="0" layoutInCell="1" allowOverlap="1" wp14:anchorId="0CE0E104" wp14:editId="2A251FF6">
            <wp:simplePos x="0" y="0"/>
            <wp:positionH relativeFrom="margin">
              <wp:posOffset>1104900</wp:posOffset>
            </wp:positionH>
            <wp:positionV relativeFrom="margin">
              <wp:posOffset>1552575</wp:posOffset>
            </wp:positionV>
            <wp:extent cx="3002280" cy="6762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1">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1C6" w:rsidRPr="00CA3DED">
        <w:rPr>
          <w:sz w:val="24"/>
          <w:szCs w:val="24"/>
        </w:rPr>
        <w:t>Zaglavlje OpenFlow poruke sadrži najelementarnije informacije o poruci.</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Svaka OpenFlow poruka počinje sa zaglavljem sa sljedećom strukturom:</w:t>
      </w:r>
    </w:p>
    <w:p w:rsidR="006601C6" w:rsidRPr="00CA3DED" w:rsidRDefault="006601C6" w:rsidP="00CA3DED">
      <w:pPr>
        <w:pStyle w:val="ListParagraph"/>
        <w:numPr>
          <w:ilvl w:val="0"/>
          <w:numId w:val="8"/>
        </w:numPr>
        <w:spacing w:line="360" w:lineRule="auto"/>
        <w:rPr>
          <w:rFonts w:ascii="Times New Roman" w:hAnsi="Times New Roman" w:cs="Times New Roman"/>
          <w:sz w:val="24"/>
          <w:szCs w:val="24"/>
        </w:rPr>
      </w:pPr>
      <w:r w:rsidRPr="00CA3DED">
        <w:rPr>
          <w:rFonts w:ascii="Times New Roman" w:hAnsi="Times New Roman" w:cs="Times New Roman"/>
          <w:sz w:val="24"/>
          <w:szCs w:val="24"/>
        </w:rPr>
        <w:t>Verzija OpenFlow protokola koja se koristi.</w:t>
      </w:r>
    </w:p>
    <w:p w:rsidR="006601C6" w:rsidRPr="00CA3DED" w:rsidRDefault="006601C6" w:rsidP="00CA3DED">
      <w:pPr>
        <w:pStyle w:val="ListParagraph"/>
        <w:numPr>
          <w:ilvl w:val="0"/>
          <w:numId w:val="8"/>
        </w:numPr>
        <w:spacing w:line="360" w:lineRule="auto"/>
        <w:rPr>
          <w:rFonts w:ascii="Times New Roman" w:hAnsi="Times New Roman" w:cs="Times New Roman"/>
          <w:sz w:val="24"/>
          <w:szCs w:val="24"/>
        </w:rPr>
      </w:pPr>
      <w:r w:rsidRPr="00CA3DED">
        <w:rPr>
          <w:rFonts w:ascii="Times New Roman" w:hAnsi="Times New Roman" w:cs="Times New Roman"/>
          <w:sz w:val="24"/>
          <w:szCs w:val="24"/>
        </w:rPr>
        <w:t>Vrsta poruke.</w:t>
      </w:r>
    </w:p>
    <w:p w:rsidR="006601C6" w:rsidRPr="00CA3DED" w:rsidRDefault="006601C6" w:rsidP="00CA3DED">
      <w:pPr>
        <w:pStyle w:val="ListParagraph"/>
        <w:numPr>
          <w:ilvl w:val="0"/>
          <w:numId w:val="8"/>
        </w:numPr>
        <w:spacing w:line="360" w:lineRule="auto"/>
        <w:rPr>
          <w:rFonts w:ascii="Times New Roman" w:hAnsi="Times New Roman" w:cs="Times New Roman"/>
          <w:sz w:val="24"/>
          <w:szCs w:val="24"/>
        </w:rPr>
      </w:pPr>
      <w:r w:rsidRPr="00CA3DED">
        <w:rPr>
          <w:rFonts w:ascii="Times New Roman" w:hAnsi="Times New Roman" w:cs="Times New Roman"/>
          <w:sz w:val="24"/>
          <w:szCs w:val="24"/>
        </w:rPr>
        <w:t>Veličina poruke.</w:t>
      </w:r>
      <w:r w:rsidRPr="00CA3DED">
        <w:rPr>
          <w:rFonts w:ascii="Times New Roman" w:hAnsi="Times New Roman" w:cs="Times New Roman"/>
          <w:sz w:val="24"/>
          <w:szCs w:val="24"/>
        </w:rPr>
        <w:br/>
        <w:t>– Zaglavlje i tijelo poruke čine cijelu poruku. Veličina poruke izražena je u oktetima.</w:t>
      </w:r>
    </w:p>
    <w:p w:rsidR="006601C6" w:rsidRPr="00CA3DED" w:rsidRDefault="006601C6" w:rsidP="00CA3DED">
      <w:pPr>
        <w:pStyle w:val="ListParagraph"/>
        <w:numPr>
          <w:ilvl w:val="0"/>
          <w:numId w:val="8"/>
        </w:numPr>
        <w:spacing w:line="360" w:lineRule="auto"/>
        <w:rPr>
          <w:rFonts w:ascii="Times New Roman" w:hAnsi="Times New Roman" w:cs="Times New Roman"/>
          <w:sz w:val="24"/>
          <w:szCs w:val="24"/>
        </w:rPr>
      </w:pPr>
      <w:r w:rsidRPr="00CA3DED">
        <w:rPr>
          <w:rFonts w:ascii="Times New Roman" w:hAnsi="Times New Roman" w:cs="Times New Roman"/>
          <w:sz w:val="24"/>
          <w:szCs w:val="24"/>
        </w:rPr>
        <w:t>Transakcijski identifikacijski broj.</w:t>
      </w:r>
      <w:r w:rsidRPr="00CA3DED">
        <w:rPr>
          <w:rFonts w:ascii="Times New Roman" w:hAnsi="Times New Roman" w:cs="Times New Roman"/>
          <w:sz w:val="24"/>
          <w:szCs w:val="24"/>
        </w:rPr>
        <w:br/>
        <w:t xml:space="preserve">– Služi za uparivanje poruka. Tipičan par poruka sastoji se od poruke koja zahtijeva neku informaciju te poruke koja šalje nazad traženu informaciju. </w:t>
      </w:r>
    </w:p>
    <w:p w:rsidR="006601C6" w:rsidRPr="00CA3DED" w:rsidRDefault="006601C6" w:rsidP="00CA3DED">
      <w:pPr>
        <w:spacing w:line="360" w:lineRule="auto"/>
        <w:rPr>
          <w:rFonts w:eastAsiaTheme="majorEastAsia"/>
          <w:color w:val="2F5496" w:themeColor="accent1" w:themeShade="BF"/>
          <w:sz w:val="24"/>
          <w:szCs w:val="24"/>
        </w:rPr>
      </w:pPr>
      <w:bookmarkStart w:id="6" w:name="_Struktura_fizičkog_porta"/>
      <w:bookmarkEnd w:id="6"/>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noProof/>
          <w:sz w:val="24"/>
          <w:szCs w:val="24"/>
          <w:lang w:eastAsia="hr-HR"/>
        </w:rPr>
        <w:lastRenderedPageBreak/>
        <w:drawing>
          <wp:anchor distT="0" distB="0" distL="114300" distR="114300" simplePos="0" relativeHeight="251660288" behindDoc="0" locked="0" layoutInCell="1" allowOverlap="1" wp14:anchorId="2E970651" wp14:editId="72DA274A">
            <wp:simplePos x="0" y="0"/>
            <wp:positionH relativeFrom="margin">
              <wp:align>center</wp:align>
            </wp:positionH>
            <wp:positionV relativeFrom="paragraph">
              <wp:posOffset>319405</wp:posOffset>
            </wp:positionV>
            <wp:extent cx="6465570" cy="3190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2-12 20.09.40.png"/>
                    <pic:cNvPicPr/>
                  </pic:nvPicPr>
                  <pic:blipFill rotWithShape="1">
                    <a:blip r:embed="rId12">
                      <a:extLst>
                        <a:ext uri="{28A0092B-C50C-407E-A947-70E740481C1C}">
                          <a14:useLocalDpi xmlns:a14="http://schemas.microsoft.com/office/drawing/2010/main" val="0"/>
                        </a:ext>
                      </a:extLst>
                    </a:blip>
                    <a:srcRect l="47123" t="29100" r="1951" b="26220"/>
                    <a:stretch/>
                  </pic:blipFill>
                  <pic:spPr bwMode="auto">
                    <a:xfrm>
                      <a:off x="0" y="0"/>
                      <a:ext cx="646557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7F6">
        <w:rPr>
          <w:rFonts w:cs="Arial"/>
          <w:sz w:val="24"/>
          <w:szCs w:val="24"/>
        </w:rPr>
        <w:t>Struktura fizičkog porta</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Fizički port opisan je sljedećom strukturom:</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Identifikacijski broj porta.</w:t>
      </w:r>
      <w:r w:rsidRPr="00CA3DED">
        <w:rPr>
          <w:rFonts w:ascii="Times New Roman" w:hAnsi="Times New Roman" w:cs="Times New Roman"/>
          <w:sz w:val="24"/>
          <w:szCs w:val="24"/>
        </w:rPr>
        <w:br/>
        <w:t>– Služi za povezivanje puta podataka s fizičkim portom.</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MAC adresa porta.</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Ime porta.</w:t>
      </w:r>
      <w:r w:rsidRPr="00CA3DED">
        <w:rPr>
          <w:rFonts w:ascii="Times New Roman" w:hAnsi="Times New Roman" w:cs="Times New Roman"/>
          <w:sz w:val="24"/>
          <w:szCs w:val="24"/>
        </w:rPr>
        <w:br/>
        <w:t>– U čitljivom formatu; namijenjeno korisnicima.</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Ponašajna bitmapa. Sljedeće karakteristike vrijede kada je odgovarajući bit postavljen u jedinicu:</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Port je zatvoren.</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Onemogućen je </w:t>
      </w:r>
      <w:r w:rsidRPr="00CA3DED">
        <w:rPr>
          <w:rFonts w:ascii="Times New Roman" w:hAnsi="Times New Roman" w:cs="Times New Roman"/>
          <w:i/>
          <w:sz w:val="24"/>
          <w:szCs w:val="24"/>
        </w:rPr>
        <w:t>spanning tree</w:t>
      </w:r>
      <w:r w:rsidRPr="00CA3DED">
        <w:rPr>
          <w:rFonts w:ascii="Times New Roman" w:hAnsi="Times New Roman" w:cs="Times New Roman"/>
          <w:sz w:val="24"/>
          <w:szCs w:val="24"/>
        </w:rPr>
        <w:t xml:space="preserve"> protokol.</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Sve se poruke, osim onih poslanih </w:t>
      </w:r>
      <w:r w:rsidRPr="00CA3DED">
        <w:rPr>
          <w:rFonts w:ascii="Times New Roman" w:hAnsi="Times New Roman" w:cs="Times New Roman"/>
          <w:i/>
          <w:sz w:val="24"/>
          <w:szCs w:val="24"/>
        </w:rPr>
        <w:t>spanning tree</w:t>
      </w:r>
      <w:r w:rsidRPr="00CA3DED">
        <w:rPr>
          <w:rFonts w:ascii="Times New Roman" w:hAnsi="Times New Roman" w:cs="Times New Roman"/>
          <w:sz w:val="24"/>
          <w:szCs w:val="24"/>
        </w:rPr>
        <w:t xml:space="preserve"> protokolom, odbacuju.</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Sve se poruke poslane </w:t>
      </w:r>
      <w:r w:rsidRPr="00CA3DED">
        <w:rPr>
          <w:rFonts w:ascii="Times New Roman" w:hAnsi="Times New Roman" w:cs="Times New Roman"/>
          <w:i/>
          <w:sz w:val="24"/>
          <w:szCs w:val="24"/>
        </w:rPr>
        <w:t>spanning tree</w:t>
      </w:r>
      <w:r w:rsidRPr="00CA3DED">
        <w:rPr>
          <w:rFonts w:ascii="Times New Roman" w:hAnsi="Times New Roman" w:cs="Times New Roman"/>
          <w:sz w:val="24"/>
          <w:szCs w:val="24"/>
        </w:rPr>
        <w:t xml:space="preserve"> protokolom odbacuju.</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Port neće biti uključen prilikom preplavljivanja mreže.</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Sve se poruke odbacuju.</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Ne šalju se </w:t>
      </w:r>
      <w:r w:rsidRPr="00CA3DED">
        <w:rPr>
          <w:rFonts w:ascii="Times New Roman" w:hAnsi="Times New Roman" w:cs="Times New Roman"/>
          <w:i/>
          <w:sz w:val="24"/>
          <w:szCs w:val="24"/>
        </w:rPr>
        <w:t>packet-in</w:t>
      </w:r>
      <w:r w:rsidRPr="00CA3DED">
        <w:rPr>
          <w:rFonts w:ascii="Times New Roman" w:hAnsi="Times New Roman" w:cs="Times New Roman"/>
          <w:i/>
          <w:sz w:val="24"/>
          <w:szCs w:val="24"/>
        </w:rPr>
        <w:softHyphen/>
      </w:r>
      <w:r w:rsidRPr="00CA3DED">
        <w:rPr>
          <w:rFonts w:ascii="Times New Roman" w:hAnsi="Times New Roman" w:cs="Times New Roman"/>
          <w:sz w:val="24"/>
          <w:szCs w:val="24"/>
        </w:rPr>
        <w:t xml:space="preserve"> poruke za poruke koje stižu na port.</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lastRenderedPageBreak/>
        <w:t>Bitmapa stanja. Sljedeće karakteristike vrijede kada je odgovarajući bit postavljen u jedinicu:</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Prisutan je fizički podatkovni sloj.</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 Specifikacija navodi zastavice koje opisuju trenutno stanje porta tijekom izvedbe </w:t>
      </w:r>
      <w:r w:rsidRPr="00CA3DED">
        <w:rPr>
          <w:rFonts w:ascii="Times New Roman" w:hAnsi="Times New Roman" w:cs="Times New Roman"/>
          <w:i/>
          <w:sz w:val="24"/>
          <w:szCs w:val="24"/>
        </w:rPr>
        <w:t>spanning tree</w:t>
      </w:r>
      <w:r w:rsidRPr="00CA3DED">
        <w:rPr>
          <w:rFonts w:ascii="Times New Roman" w:hAnsi="Times New Roman" w:cs="Times New Roman"/>
          <w:sz w:val="24"/>
          <w:szCs w:val="24"/>
        </w:rPr>
        <w:t xml:space="preserve"> protokola.</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Bitmapa mogućnosti. Sljedeće karakteristike vrijede kada je odgovarajući bit postavljen u jedinicu:</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10 Mb </w:t>
      </w:r>
      <w:r w:rsidRPr="00CA3DED">
        <w:rPr>
          <w:rFonts w:ascii="Times New Roman" w:hAnsi="Times New Roman" w:cs="Times New Roman"/>
          <w:i/>
          <w:sz w:val="24"/>
          <w:szCs w:val="24"/>
        </w:rPr>
        <w:t>half-duplex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10 Mb </w:t>
      </w:r>
      <w:r w:rsidRPr="00CA3DED">
        <w:rPr>
          <w:rFonts w:ascii="Times New Roman" w:hAnsi="Times New Roman" w:cs="Times New Roman"/>
          <w:i/>
          <w:sz w:val="24"/>
          <w:szCs w:val="24"/>
        </w:rPr>
        <w:t>full-duplex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100 Mb </w:t>
      </w:r>
      <w:r w:rsidRPr="00CA3DED">
        <w:rPr>
          <w:rFonts w:ascii="Times New Roman" w:hAnsi="Times New Roman" w:cs="Times New Roman"/>
          <w:i/>
          <w:sz w:val="24"/>
          <w:szCs w:val="24"/>
        </w:rPr>
        <w:t>half-duplex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100 Mb </w:t>
      </w:r>
      <w:r w:rsidRPr="00CA3DED">
        <w:rPr>
          <w:rFonts w:ascii="Times New Roman" w:hAnsi="Times New Roman" w:cs="Times New Roman"/>
          <w:i/>
          <w:sz w:val="24"/>
          <w:szCs w:val="24"/>
        </w:rPr>
        <w:t>full-duplex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 Gb </w:t>
      </w:r>
      <w:r w:rsidRPr="00CA3DED">
        <w:rPr>
          <w:rFonts w:ascii="Times New Roman" w:hAnsi="Times New Roman" w:cs="Times New Roman"/>
          <w:i/>
          <w:sz w:val="24"/>
          <w:szCs w:val="24"/>
        </w:rPr>
        <w:t>half-duplex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 Gb </w:t>
      </w:r>
      <w:r w:rsidRPr="00CA3DED">
        <w:rPr>
          <w:rFonts w:ascii="Times New Roman" w:hAnsi="Times New Roman" w:cs="Times New Roman"/>
          <w:i/>
          <w:sz w:val="24"/>
          <w:szCs w:val="24"/>
        </w:rPr>
        <w:t>full-duplex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10 Gb </w:t>
      </w:r>
      <w:r w:rsidRPr="00CA3DED">
        <w:rPr>
          <w:rFonts w:ascii="Times New Roman" w:hAnsi="Times New Roman" w:cs="Times New Roman"/>
          <w:i/>
          <w:sz w:val="24"/>
          <w:szCs w:val="24"/>
        </w:rPr>
        <w:t>full-duplex</w:t>
      </w:r>
      <w:r w:rsidRPr="00CA3DED">
        <w:rPr>
          <w:rFonts w:ascii="Times New Roman" w:hAnsi="Times New Roman" w:cs="Times New Roman"/>
          <w:sz w:val="24"/>
          <w:szCs w:val="24"/>
        </w:rPr>
        <w:t>.</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 je bakreni prijenosni medij,</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Podržana je optička niti.</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je automatsko dogovaranje.</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je pauziranje.</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je asimetrično pauziranje.</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Polje prikazanih mogućnosti.</w:t>
      </w:r>
      <w:r w:rsidRPr="00CA3DED">
        <w:rPr>
          <w:rFonts w:ascii="Times New Roman" w:hAnsi="Times New Roman" w:cs="Times New Roman"/>
          <w:sz w:val="24"/>
          <w:szCs w:val="24"/>
        </w:rPr>
        <w:br/>
        <w:t>– Označava koje su mogućnosti vidljive vanjskom klijentu.</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Polje podržanih mogućnosti.</w:t>
      </w:r>
      <w:r w:rsidRPr="00CA3DED">
        <w:rPr>
          <w:rFonts w:ascii="Times New Roman" w:hAnsi="Times New Roman" w:cs="Times New Roman"/>
          <w:sz w:val="24"/>
          <w:szCs w:val="24"/>
        </w:rPr>
        <w:br/>
        <w:t>– Označava koje je mogućnosti port u stanju podržati.</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Polje mogućnosti porta s kojim je uspostavljena veza.</w:t>
      </w:r>
      <w:r w:rsidRPr="00CA3DED">
        <w:rPr>
          <w:rFonts w:ascii="Times New Roman" w:hAnsi="Times New Roman" w:cs="Times New Roman"/>
          <w:sz w:val="24"/>
          <w:szCs w:val="24"/>
        </w:rPr>
        <w:br/>
        <w:t>– Označava koje su mogućnosti vidljive od strane porta s kojim se uspostavljena veza.</w:t>
      </w:r>
    </w:p>
    <w:p w:rsidR="006601C6" w:rsidRPr="00CA3DED" w:rsidRDefault="006601C6" w:rsidP="00CA3DED">
      <w:pPr>
        <w:spacing w:line="360" w:lineRule="auto"/>
        <w:rPr>
          <w:rFonts w:eastAsiaTheme="majorEastAsia"/>
          <w:color w:val="2F5496" w:themeColor="accent1" w:themeShade="BF"/>
          <w:sz w:val="24"/>
          <w:szCs w:val="24"/>
        </w:rPr>
      </w:pPr>
      <w:bookmarkStart w:id="7" w:name="_Bitmapa_tokovnih_radnji"/>
      <w:bookmarkEnd w:id="7"/>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sz w:val="24"/>
          <w:szCs w:val="24"/>
        </w:rPr>
        <w:lastRenderedPageBreak/>
        <w:t>OFPT_HELLO</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68480" behindDoc="0" locked="0" layoutInCell="1" allowOverlap="1" wp14:anchorId="06971967" wp14:editId="6DB6447B">
            <wp:simplePos x="0" y="0"/>
            <wp:positionH relativeFrom="margin">
              <wp:posOffset>1118235</wp:posOffset>
            </wp:positionH>
            <wp:positionV relativeFrom="margin">
              <wp:posOffset>712470</wp:posOffset>
            </wp:positionV>
            <wp:extent cx="3002280" cy="67627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1">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3DED">
        <w:rPr>
          <w:sz w:val="24"/>
          <w:szCs w:val="24"/>
        </w:rPr>
        <w:t>OFTP_HELLO poruke izmijenjuju se između kontrolera i komutatora pri uspostavi veze. Spada pod simetrične poruke.</w:t>
      </w:r>
    </w:p>
    <w:p w:rsidR="006601C6" w:rsidRPr="00CA3DED" w:rsidRDefault="006601C6" w:rsidP="00CA3DED">
      <w:pPr>
        <w:spacing w:line="360" w:lineRule="auto"/>
        <w:rPr>
          <w:sz w:val="24"/>
          <w:szCs w:val="24"/>
        </w:rPr>
      </w:pPr>
    </w:p>
    <w:p w:rsidR="006601C6" w:rsidRPr="00CA3DED" w:rsidRDefault="006601C6" w:rsidP="00CA3DED">
      <w:pPr>
        <w:spacing w:line="360" w:lineRule="auto"/>
        <w:rPr>
          <w:rFonts w:eastAsiaTheme="majorEastAsia"/>
          <w:color w:val="2F5496" w:themeColor="accent1" w:themeShade="BF"/>
          <w:sz w:val="24"/>
          <w:szCs w:val="24"/>
        </w:rPr>
      </w:pPr>
      <w:r w:rsidRPr="00CA3DED">
        <w:rPr>
          <w:sz w:val="24"/>
          <w:szCs w:val="24"/>
        </w:rPr>
        <w:t xml:space="preserve">Poruka se sastoji samo od </w:t>
      </w:r>
      <w:hyperlink w:anchor="_OFPT_HELLO" w:history="1">
        <w:r w:rsidRPr="00CA3DED">
          <w:rPr>
            <w:rStyle w:val="Hyperlink"/>
            <w:sz w:val="24"/>
            <w:szCs w:val="24"/>
          </w:rPr>
          <w:t>OpenFlow zaglavlja</w:t>
        </w:r>
      </w:hyperlink>
      <w:r w:rsidRPr="00CA3DED">
        <w:rPr>
          <w:sz w:val="24"/>
          <w:szCs w:val="24"/>
        </w:rPr>
        <w:t>.</w:t>
      </w:r>
    </w:p>
    <w:p w:rsidR="006601C6" w:rsidRPr="00C317F6" w:rsidRDefault="006601C6" w:rsidP="00CA3DED">
      <w:pPr>
        <w:pStyle w:val="Heading2"/>
        <w:spacing w:line="360" w:lineRule="auto"/>
        <w:rPr>
          <w:rFonts w:cs="Arial"/>
          <w:sz w:val="24"/>
          <w:szCs w:val="24"/>
        </w:rPr>
      </w:pPr>
      <w:r w:rsidRPr="00C317F6">
        <w:rPr>
          <w:rFonts w:cs="Arial"/>
          <w:sz w:val="24"/>
          <w:szCs w:val="24"/>
        </w:rPr>
        <w:t>OFTP_FEATURES_REQUEST</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62336" behindDoc="0" locked="0" layoutInCell="1" allowOverlap="1" wp14:anchorId="4A72BE2D" wp14:editId="2EF69FE9">
            <wp:simplePos x="0" y="0"/>
            <wp:positionH relativeFrom="margin">
              <wp:posOffset>1057275</wp:posOffset>
            </wp:positionH>
            <wp:positionV relativeFrom="paragraph">
              <wp:posOffset>387350</wp:posOffset>
            </wp:positionV>
            <wp:extent cx="2893695" cy="9906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P Features Request.png"/>
                    <pic:cNvPicPr/>
                  </pic:nvPicPr>
                  <pic:blipFill rotWithShape="1">
                    <a:blip r:embed="rId13">
                      <a:extLst>
                        <a:ext uri="{28A0092B-C50C-407E-A947-70E740481C1C}">
                          <a14:useLocalDpi xmlns:a14="http://schemas.microsoft.com/office/drawing/2010/main" val="0"/>
                        </a:ext>
                      </a:extLst>
                    </a:blip>
                    <a:srcRect l="662" t="31452" r="83796" b="59084"/>
                    <a:stretch/>
                  </pic:blipFill>
                  <pic:spPr bwMode="auto">
                    <a:xfrm>
                      <a:off x="0" y="0"/>
                      <a:ext cx="289369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A3DED">
        <w:rPr>
          <w:sz w:val="24"/>
          <w:szCs w:val="24"/>
        </w:rPr>
        <w:t>Poruka od kontrolera komutatoru. Zahtijeva od komutatora da mu pošalje OFTP_FEATURES_REPLY.</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 xml:space="preserve">Poruka se sastoji samo od </w:t>
      </w:r>
      <w:hyperlink w:anchor="_Zaglavlje_1" w:history="1">
        <w:r w:rsidRPr="00CA3DED">
          <w:rPr>
            <w:rStyle w:val="Hyperlink"/>
            <w:sz w:val="24"/>
            <w:szCs w:val="24"/>
          </w:rPr>
          <w:t>OpenFlow zaglavlja</w:t>
        </w:r>
      </w:hyperlink>
      <w:r w:rsidRPr="00CA3DED">
        <w:rPr>
          <w:sz w:val="24"/>
          <w:szCs w:val="24"/>
        </w:rPr>
        <w:t>.</w:t>
      </w:r>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sz w:val="24"/>
          <w:szCs w:val="24"/>
        </w:rPr>
        <w:lastRenderedPageBreak/>
        <w:t>OFTP_FEATURES_REPLY</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61312" behindDoc="0" locked="0" layoutInCell="1" allowOverlap="1" wp14:anchorId="46618623" wp14:editId="2663B40C">
            <wp:simplePos x="0" y="0"/>
            <wp:positionH relativeFrom="margin">
              <wp:align>center</wp:align>
            </wp:positionH>
            <wp:positionV relativeFrom="paragraph">
              <wp:posOffset>501650</wp:posOffset>
            </wp:positionV>
            <wp:extent cx="6124575" cy="54470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P Features Reply.png"/>
                    <pic:cNvPicPr/>
                  </pic:nvPicPr>
                  <pic:blipFill rotWithShape="1">
                    <a:blip r:embed="rId14" cstate="print">
                      <a:extLst>
                        <a:ext uri="{28A0092B-C50C-407E-A947-70E740481C1C}">
                          <a14:useLocalDpi xmlns:a14="http://schemas.microsoft.com/office/drawing/2010/main" val="0"/>
                        </a:ext>
                      </a:extLst>
                    </a:blip>
                    <a:srcRect l="494" t="31638" r="61945" b="9118"/>
                    <a:stretch/>
                  </pic:blipFill>
                  <pic:spPr bwMode="auto">
                    <a:xfrm>
                      <a:off x="0" y="0"/>
                      <a:ext cx="6124575" cy="544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3DED">
        <w:rPr>
          <w:sz w:val="24"/>
          <w:szCs w:val="24"/>
        </w:rPr>
        <w:t>Komutator na OFTP_FEATURES_REQUEST odgovara ovom porukom koja sadrži informacije o mogućnostima komutatora.</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Struktura poruke:</w:t>
      </w:r>
    </w:p>
    <w:p w:rsidR="006601C6" w:rsidRPr="00CA3DED" w:rsidRDefault="006601C6" w:rsidP="00CA3DED">
      <w:pPr>
        <w:pStyle w:val="ListParagraph"/>
        <w:numPr>
          <w:ilvl w:val="0"/>
          <w:numId w:val="10"/>
        </w:numPr>
        <w:spacing w:line="360" w:lineRule="auto"/>
        <w:rPr>
          <w:rFonts w:ascii="Times New Roman" w:hAnsi="Times New Roman" w:cs="Times New Roman"/>
          <w:sz w:val="24"/>
          <w:szCs w:val="24"/>
        </w:rPr>
      </w:pPr>
      <w:hyperlink w:anchor="_Zaglavlje" w:history="1">
        <w:r w:rsidRPr="00CA3DED">
          <w:rPr>
            <w:rStyle w:val="Hyperlink"/>
            <w:rFonts w:ascii="Times New Roman" w:hAnsi="Times New Roman" w:cs="Times New Roman"/>
            <w:sz w:val="24"/>
            <w:szCs w:val="24"/>
          </w:rPr>
          <w:t>OpenFlow zaglavlje.</w:t>
        </w:r>
      </w:hyperlink>
    </w:p>
    <w:p w:rsidR="006601C6" w:rsidRPr="00CA3DED" w:rsidRDefault="006601C6" w:rsidP="00CA3DED">
      <w:pPr>
        <w:pStyle w:val="ListParagraph"/>
        <w:numPr>
          <w:ilvl w:val="0"/>
          <w:numId w:val="10"/>
        </w:numPr>
        <w:spacing w:line="360" w:lineRule="auto"/>
        <w:rPr>
          <w:rFonts w:ascii="Times New Roman" w:hAnsi="Times New Roman" w:cs="Times New Roman"/>
          <w:sz w:val="24"/>
          <w:szCs w:val="24"/>
        </w:rPr>
      </w:pPr>
      <w:r w:rsidRPr="00CA3DED">
        <w:rPr>
          <w:rFonts w:ascii="Times New Roman" w:hAnsi="Times New Roman" w:cs="Times New Roman"/>
          <w:sz w:val="24"/>
          <w:szCs w:val="24"/>
        </w:rPr>
        <w:t>Mogućnosti komutatora.</w:t>
      </w:r>
    </w:p>
    <w:p w:rsidR="006601C6" w:rsidRPr="00CA3DED" w:rsidRDefault="006601C6" w:rsidP="00CA3DED">
      <w:pPr>
        <w:pStyle w:val="ListParagraph"/>
        <w:numPr>
          <w:ilvl w:val="0"/>
          <w:numId w:val="11"/>
        </w:numPr>
        <w:spacing w:line="360" w:lineRule="auto"/>
        <w:rPr>
          <w:rFonts w:ascii="Times New Roman" w:hAnsi="Times New Roman" w:cs="Times New Roman"/>
          <w:sz w:val="24"/>
          <w:szCs w:val="24"/>
        </w:rPr>
      </w:pPr>
      <w:r w:rsidRPr="00CA3DED">
        <w:rPr>
          <w:rFonts w:ascii="Times New Roman" w:hAnsi="Times New Roman" w:cs="Times New Roman"/>
          <w:sz w:val="24"/>
          <w:szCs w:val="24"/>
        </w:rPr>
        <w:t>Identifikacijski broj puta podataka.</w:t>
      </w:r>
      <w:r w:rsidRPr="00CA3DED">
        <w:rPr>
          <w:rFonts w:ascii="Times New Roman" w:hAnsi="Times New Roman" w:cs="Times New Roman"/>
          <w:sz w:val="24"/>
          <w:szCs w:val="24"/>
        </w:rPr>
        <w:br/>
        <w:t>– Nižih 48 bitova predstavljaju MAC adresu komutatora dok je semantika viših 16 bitova implementacijski zavisna.</w:t>
      </w:r>
    </w:p>
    <w:p w:rsidR="006601C6" w:rsidRPr="00CA3DED" w:rsidRDefault="006601C6" w:rsidP="00CA3DED">
      <w:pPr>
        <w:pStyle w:val="ListParagraph"/>
        <w:numPr>
          <w:ilvl w:val="0"/>
          <w:numId w:val="11"/>
        </w:numPr>
        <w:spacing w:line="360" w:lineRule="auto"/>
        <w:rPr>
          <w:rFonts w:ascii="Times New Roman" w:hAnsi="Times New Roman" w:cs="Times New Roman"/>
          <w:sz w:val="24"/>
          <w:szCs w:val="24"/>
        </w:rPr>
      </w:pPr>
      <w:r w:rsidRPr="00CA3DED">
        <w:rPr>
          <w:rFonts w:ascii="Times New Roman" w:hAnsi="Times New Roman" w:cs="Times New Roman"/>
          <w:sz w:val="24"/>
          <w:szCs w:val="24"/>
        </w:rPr>
        <w:lastRenderedPageBreak/>
        <w:t xml:space="preserve">Maksimalni broj </w:t>
      </w:r>
      <w:r w:rsidRPr="00CA3DED">
        <w:rPr>
          <w:rFonts w:ascii="Times New Roman" w:hAnsi="Times New Roman" w:cs="Times New Roman"/>
          <w:i/>
          <w:sz w:val="24"/>
          <w:szCs w:val="24"/>
        </w:rPr>
        <w:t>bufferiranih</w:t>
      </w:r>
      <w:r w:rsidRPr="00CA3DED">
        <w:rPr>
          <w:rFonts w:ascii="Times New Roman" w:hAnsi="Times New Roman" w:cs="Times New Roman"/>
          <w:sz w:val="24"/>
          <w:szCs w:val="24"/>
        </w:rPr>
        <w:t xml:space="preserve"> poruka.</w:t>
      </w:r>
    </w:p>
    <w:p w:rsidR="006601C6" w:rsidRPr="00CA3DED" w:rsidRDefault="006601C6" w:rsidP="00CA3DED">
      <w:pPr>
        <w:pStyle w:val="ListParagraph"/>
        <w:numPr>
          <w:ilvl w:val="0"/>
          <w:numId w:val="11"/>
        </w:numPr>
        <w:spacing w:line="360" w:lineRule="auto"/>
        <w:rPr>
          <w:rFonts w:ascii="Times New Roman" w:hAnsi="Times New Roman" w:cs="Times New Roman"/>
          <w:sz w:val="24"/>
          <w:szCs w:val="24"/>
        </w:rPr>
      </w:pPr>
      <w:r w:rsidRPr="00CA3DED">
        <w:rPr>
          <w:rFonts w:ascii="Times New Roman" w:hAnsi="Times New Roman" w:cs="Times New Roman"/>
          <w:sz w:val="24"/>
          <w:szCs w:val="24"/>
        </w:rPr>
        <w:t>Maksimalni broj tablica toka.</w:t>
      </w:r>
    </w:p>
    <w:p w:rsidR="006601C6" w:rsidRPr="00CA3DED" w:rsidRDefault="006601C6" w:rsidP="00CA3DED">
      <w:pPr>
        <w:pStyle w:val="ListParagraph"/>
        <w:numPr>
          <w:ilvl w:val="0"/>
          <w:numId w:val="11"/>
        </w:numPr>
        <w:spacing w:line="360" w:lineRule="auto"/>
        <w:rPr>
          <w:rFonts w:ascii="Times New Roman" w:hAnsi="Times New Roman" w:cs="Times New Roman"/>
          <w:sz w:val="24"/>
          <w:szCs w:val="24"/>
        </w:rPr>
      </w:pPr>
      <w:r w:rsidRPr="00CA3DED">
        <w:rPr>
          <w:rFonts w:ascii="Times New Roman" w:hAnsi="Times New Roman" w:cs="Times New Roman"/>
          <w:sz w:val="24"/>
          <w:szCs w:val="24"/>
        </w:rPr>
        <w:t>Bitmapa mogućnosti. Sljedeće karakteristike vrijede kada je odgovarajući bit postavljen u jedinicu:</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računanje statistike toka.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računanje statistike tablica toka.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računanje statistike portova.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 je </w:t>
      </w:r>
      <w:r w:rsidRPr="00CA3DED">
        <w:rPr>
          <w:rFonts w:ascii="Times New Roman" w:hAnsi="Times New Roman" w:cs="Times New Roman"/>
          <w:i/>
          <w:sz w:val="24"/>
          <w:szCs w:val="24"/>
        </w:rPr>
        <w:t>spanning tree</w:t>
      </w:r>
      <w:r w:rsidRPr="00CA3DED">
        <w:rPr>
          <w:rFonts w:ascii="Times New Roman" w:hAnsi="Times New Roman" w:cs="Times New Roman"/>
          <w:sz w:val="24"/>
          <w:szCs w:val="24"/>
        </w:rPr>
        <w:t xml:space="preserve"> protokol.</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Bit koji mora biti nula.</w:t>
      </w:r>
      <w:r w:rsidRPr="00CA3DED">
        <w:rPr>
          <w:rFonts w:ascii="Times New Roman" w:hAnsi="Times New Roman" w:cs="Times New Roman"/>
          <w:sz w:val="24"/>
          <w:szCs w:val="24"/>
        </w:rPr>
        <w:br/>
        <w:t>– Ostavlja se mogućnost da se u budućim verzijama bit iskoristi u neku drugu svrhu.</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Podržana je defragmentacija IP fragmenata.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Podržano računanje statistike reda čekanja (engl. </w:t>
      </w:r>
      <w:r w:rsidRPr="00CA3DED">
        <w:rPr>
          <w:rFonts w:ascii="Times New Roman" w:hAnsi="Times New Roman" w:cs="Times New Roman"/>
          <w:i/>
          <w:sz w:val="24"/>
          <w:szCs w:val="24"/>
        </w:rPr>
        <w:t>queue</w:t>
      </w:r>
      <w:r w:rsidRPr="00CA3DED">
        <w:rPr>
          <w:rFonts w:ascii="Times New Roman" w:hAnsi="Times New Roman" w:cs="Times New Roman"/>
          <w:sz w:val="24"/>
          <w:szCs w:val="24"/>
        </w:rPr>
        <w:t>).</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Podržano podudaranje IP adresa unutar ARP poruka.</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Bitmapa tokovnih radnji. Sljedeće karakteristike vrijede kada je odgovarajući bit postavljen u jedinicu:</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Poruka se prosljeđuje na port.</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Postavlja se VLAN identifikacijski broj.</w:t>
      </w:r>
      <w:r w:rsidRPr="00CA3DED">
        <w:rPr>
          <w:rFonts w:ascii="Times New Roman" w:hAnsi="Times New Roman" w:cs="Times New Roman"/>
          <w:sz w:val="24"/>
          <w:szCs w:val="24"/>
        </w:rPr>
        <w:br/>
        <w:t>– Ako ne postoji VLAN s danim identifikacijskim brojem, stvara se novo zaglavlje sa specificiranim identifikacijskim brojem i prioritetom od nula. Ako već postoji odgovarajuće VLAN zaglavlje, identifikacijski broj tog zaglavlja zamjenjuje se s predanom vrijednošću.</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Postavlja se VLAN prioritet.</w:t>
      </w:r>
      <w:r w:rsidRPr="00CA3DED">
        <w:rPr>
          <w:rFonts w:ascii="Times New Roman" w:hAnsi="Times New Roman" w:cs="Times New Roman"/>
          <w:sz w:val="24"/>
          <w:szCs w:val="24"/>
        </w:rPr>
        <w:br/>
        <w:t>– Ako ne postoji VLAN s danim identifikacijskim brojem, dodaje se novo zaglavlje s predanim prioritetom i VLAN identifikacijskim brojem od nula. Ako VLAN zaglavlje već postoji, polje prioriteta zamjenjuje se s novim.</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Briše se VLAN zaglavlje.</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Izmjenjuje se izvorišna Ethernet MAC adresa.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Izmjenjuje se odredišna Ethernet MAC adresa.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lastRenderedPageBreak/>
        <w:t>Izmjenjuje se izvorišna IP adresa.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Izmjenjuje se odredišna IP adresa.</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Postavljaju se IP ToS (Type of Service) bitovi.</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Izmjenjuje se izvorišni TCP/UDP port.</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Izmjenjuje se odredišni TCP/UDP port.</w:t>
      </w:r>
    </w:p>
    <w:p w:rsidR="006601C6" w:rsidRPr="00CA3DED" w:rsidRDefault="006601C6" w:rsidP="00CA3DED">
      <w:pPr>
        <w:pStyle w:val="ListParagraph"/>
        <w:numPr>
          <w:ilvl w:val="2"/>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Poruka se prosljeđuje na red čekanja pripadajućeg porta.</w:t>
      </w:r>
    </w:p>
    <w:p w:rsidR="006601C6" w:rsidRPr="00CA3DED" w:rsidRDefault="006601C6" w:rsidP="00CA3DED">
      <w:pPr>
        <w:pStyle w:val="ListParagraph"/>
        <w:numPr>
          <w:ilvl w:val="0"/>
          <w:numId w:val="9"/>
        </w:numPr>
        <w:spacing w:line="360" w:lineRule="auto"/>
        <w:rPr>
          <w:rFonts w:ascii="Times New Roman" w:hAnsi="Times New Roman" w:cs="Times New Roman"/>
          <w:sz w:val="24"/>
          <w:szCs w:val="24"/>
        </w:rPr>
      </w:pPr>
      <w:r w:rsidRPr="00CA3DED">
        <w:rPr>
          <w:rFonts w:ascii="Times New Roman" w:hAnsi="Times New Roman" w:cs="Times New Roman"/>
          <w:sz w:val="24"/>
          <w:szCs w:val="24"/>
        </w:rPr>
        <w:t>Definicije portova.</w:t>
      </w:r>
    </w:p>
    <w:p w:rsidR="006601C6" w:rsidRPr="00CA3DED" w:rsidRDefault="006601C6" w:rsidP="00CA3DED">
      <w:pPr>
        <w:pStyle w:val="ListParagraph"/>
        <w:numPr>
          <w:ilvl w:val="1"/>
          <w:numId w:val="9"/>
        </w:numPr>
        <w:spacing w:line="360" w:lineRule="auto"/>
        <w:rPr>
          <w:rFonts w:ascii="Times New Roman" w:hAnsi="Times New Roman" w:cs="Times New Roman"/>
          <w:sz w:val="24"/>
          <w:szCs w:val="24"/>
        </w:rPr>
      </w:pPr>
      <w:hyperlink w:anchor="_Struktura_fizičkog_porta" w:history="1">
        <w:r w:rsidRPr="00CA3DED">
          <w:rPr>
            <w:rStyle w:val="Hyperlink"/>
            <w:rFonts w:ascii="Times New Roman" w:hAnsi="Times New Roman" w:cs="Times New Roman"/>
            <w:sz w:val="24"/>
            <w:szCs w:val="24"/>
          </w:rPr>
          <w:t>Port 1 .. n.</w:t>
        </w:r>
      </w:hyperlink>
    </w:p>
    <w:p w:rsidR="006601C6" w:rsidRPr="00CA3DED" w:rsidRDefault="006601C6" w:rsidP="00CA3DED">
      <w:pPr>
        <w:spacing w:line="360" w:lineRule="auto"/>
        <w:rPr>
          <w:rFonts w:eastAsiaTheme="majorEastAsia"/>
          <w:color w:val="2F5496" w:themeColor="accent1" w:themeShade="BF"/>
          <w:sz w:val="24"/>
          <w:szCs w:val="24"/>
        </w:rPr>
      </w:pPr>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sz w:val="24"/>
          <w:szCs w:val="24"/>
        </w:rPr>
        <w:lastRenderedPageBreak/>
        <w:t>OFTP_ERROR</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63360" behindDoc="0" locked="0" layoutInCell="1" allowOverlap="1" wp14:anchorId="59FF0733" wp14:editId="27C41D60">
            <wp:simplePos x="0" y="0"/>
            <wp:positionH relativeFrom="margin">
              <wp:align>left</wp:align>
            </wp:positionH>
            <wp:positionV relativeFrom="paragraph">
              <wp:posOffset>530225</wp:posOffset>
            </wp:positionV>
            <wp:extent cx="4730400" cy="1904400"/>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P Error.png"/>
                    <pic:cNvPicPr/>
                  </pic:nvPicPr>
                  <pic:blipFill rotWithShape="1">
                    <a:blip r:embed="rId15">
                      <a:extLst>
                        <a:ext uri="{28A0092B-C50C-407E-A947-70E740481C1C}">
                          <a14:useLocalDpi xmlns:a14="http://schemas.microsoft.com/office/drawing/2010/main" val="0"/>
                        </a:ext>
                      </a:extLst>
                    </a:blip>
                    <a:srcRect l="661" t="31158" r="73876" b="50617"/>
                    <a:stretch/>
                  </pic:blipFill>
                  <pic:spPr bwMode="auto">
                    <a:xfrm>
                      <a:off x="0" y="0"/>
                      <a:ext cx="4730400" cy="1904400"/>
                    </a:xfrm>
                    <a:prstGeom prst="rect">
                      <a:avLst/>
                    </a:prstGeom>
                    <a:ln>
                      <a:noFill/>
                    </a:ln>
                    <a:extLst>
                      <a:ext uri="{53640926-AAD7-44D8-BBD7-CCE9431645EC}">
                        <a14:shadowObscured xmlns:a14="http://schemas.microsoft.com/office/drawing/2010/main"/>
                      </a:ext>
                    </a:extLst>
                  </pic:spPr>
                </pic:pic>
              </a:graphicData>
            </a:graphic>
          </wp:anchor>
        </w:drawing>
      </w:r>
      <w:r w:rsidRPr="00CA3DED">
        <w:rPr>
          <w:sz w:val="24"/>
          <w:szCs w:val="24"/>
        </w:rPr>
        <w:t>Poruka poslana od strane komutatora kontroleru koja obavještava o nastalom problemu. Spada pod nepromjenjive i simetrične poruke.</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Struktura poruke:</w:t>
      </w:r>
    </w:p>
    <w:p w:rsidR="006601C6" w:rsidRPr="00CA3DED" w:rsidRDefault="006601C6" w:rsidP="00CA3DED">
      <w:pPr>
        <w:widowControl/>
        <w:numPr>
          <w:ilvl w:val="0"/>
          <w:numId w:val="12"/>
        </w:numPr>
        <w:spacing w:line="360" w:lineRule="auto"/>
        <w:rPr>
          <w:sz w:val="24"/>
          <w:szCs w:val="24"/>
        </w:rPr>
      </w:pPr>
      <w:hyperlink w:anchor="_Zaglavlje" w:history="1">
        <w:r w:rsidRPr="00CA3DED">
          <w:rPr>
            <w:rStyle w:val="Hyperlink"/>
            <w:sz w:val="24"/>
            <w:szCs w:val="24"/>
          </w:rPr>
          <w:t>OpenFlow zaglavlje.</w:t>
        </w:r>
      </w:hyperlink>
    </w:p>
    <w:p w:rsidR="006601C6" w:rsidRPr="00CA3DED" w:rsidRDefault="006601C6" w:rsidP="00CA3DED">
      <w:pPr>
        <w:widowControl/>
        <w:numPr>
          <w:ilvl w:val="0"/>
          <w:numId w:val="12"/>
        </w:numPr>
        <w:spacing w:line="360" w:lineRule="auto"/>
        <w:rPr>
          <w:sz w:val="24"/>
          <w:szCs w:val="24"/>
        </w:rPr>
      </w:pPr>
      <w:r w:rsidRPr="00CA3DED">
        <w:rPr>
          <w:sz w:val="24"/>
          <w:szCs w:val="24"/>
        </w:rPr>
        <w:t>Vrsta poruke koja opisuje do kakve greške je došlo.</w:t>
      </w:r>
    </w:p>
    <w:p w:rsidR="006601C6" w:rsidRPr="00CA3DED" w:rsidRDefault="006601C6" w:rsidP="00CA3DED">
      <w:pPr>
        <w:widowControl/>
        <w:numPr>
          <w:ilvl w:val="0"/>
          <w:numId w:val="12"/>
        </w:numPr>
        <w:spacing w:line="360" w:lineRule="auto"/>
        <w:rPr>
          <w:sz w:val="24"/>
          <w:szCs w:val="24"/>
        </w:rPr>
      </w:pPr>
      <w:r w:rsidRPr="00CA3DED">
        <w:rPr>
          <w:sz w:val="24"/>
          <w:szCs w:val="24"/>
        </w:rPr>
        <w:t>Pobliže opisuje vrstu greške koja se dogodila, ovisno o prethodnom parametru.</w:t>
      </w:r>
    </w:p>
    <w:p w:rsidR="006601C6" w:rsidRPr="00CA3DED" w:rsidRDefault="006601C6" w:rsidP="00CA3DED">
      <w:pPr>
        <w:widowControl/>
        <w:numPr>
          <w:ilvl w:val="0"/>
          <w:numId w:val="12"/>
        </w:numPr>
        <w:spacing w:line="360" w:lineRule="auto"/>
        <w:rPr>
          <w:sz w:val="24"/>
          <w:szCs w:val="24"/>
        </w:rPr>
      </w:pPr>
      <w:r w:rsidRPr="00CA3DED">
        <w:rPr>
          <w:sz w:val="24"/>
          <w:szCs w:val="24"/>
        </w:rPr>
        <w:t>Podaci sadrže najmanje 64 bajta poruke, kod koje je došlo do greške.</w:t>
      </w:r>
    </w:p>
    <w:p w:rsidR="006601C6" w:rsidRPr="00CA3DED" w:rsidRDefault="006601C6" w:rsidP="00CA3DED">
      <w:pPr>
        <w:spacing w:line="360" w:lineRule="auto"/>
        <w:ind w:left="720"/>
        <w:rPr>
          <w:sz w:val="24"/>
          <w:szCs w:val="24"/>
        </w:rPr>
      </w:pPr>
    </w:p>
    <w:p w:rsidR="006601C6" w:rsidRPr="00CA3DED" w:rsidRDefault="006601C6" w:rsidP="00CA3DED">
      <w:pPr>
        <w:spacing w:line="360" w:lineRule="auto"/>
        <w:rPr>
          <w:rFonts w:eastAsiaTheme="majorEastAsia"/>
          <w:color w:val="2F5496" w:themeColor="accent1" w:themeShade="BF"/>
          <w:sz w:val="24"/>
          <w:szCs w:val="24"/>
        </w:rPr>
      </w:pPr>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sz w:val="24"/>
          <w:szCs w:val="24"/>
        </w:rPr>
        <w:lastRenderedPageBreak/>
        <w:t>OFPT_STATS_REQUEST</w:t>
      </w:r>
    </w:p>
    <w:p w:rsidR="006601C6" w:rsidRPr="00CA3DED" w:rsidRDefault="006601C6" w:rsidP="00CA3DED">
      <w:pPr>
        <w:spacing w:line="360" w:lineRule="auto"/>
        <w:rPr>
          <w:sz w:val="24"/>
          <w:szCs w:val="24"/>
        </w:rPr>
      </w:pPr>
      <w:r w:rsidRPr="00CA3DED">
        <w:rPr>
          <w:sz w:val="24"/>
          <w:szCs w:val="24"/>
        </w:rPr>
        <w:t>Poruke spadaju u skupinu statičnih poruka poslanih od strane kontrolera komutatoru. Njima se ispituje trenutno stanje toka podataka.</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64384" behindDoc="0" locked="0" layoutInCell="1" allowOverlap="1" wp14:anchorId="29A7AA4B" wp14:editId="203CBE7D">
            <wp:simplePos x="0" y="0"/>
            <wp:positionH relativeFrom="margin">
              <wp:align>left</wp:align>
            </wp:positionH>
            <wp:positionV relativeFrom="paragraph">
              <wp:posOffset>170180</wp:posOffset>
            </wp:positionV>
            <wp:extent cx="4489200" cy="20628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P Stats Request.png"/>
                    <pic:cNvPicPr/>
                  </pic:nvPicPr>
                  <pic:blipFill rotWithShape="1">
                    <a:blip r:embed="rId16" cstate="print">
                      <a:extLst>
                        <a:ext uri="{28A0092B-C50C-407E-A947-70E740481C1C}">
                          <a14:useLocalDpi xmlns:a14="http://schemas.microsoft.com/office/drawing/2010/main" val="0"/>
                        </a:ext>
                      </a:extLst>
                    </a:blip>
                    <a:srcRect l="496" t="40565" r="75033" b="39447"/>
                    <a:stretch/>
                  </pic:blipFill>
                  <pic:spPr bwMode="auto">
                    <a:xfrm>
                      <a:off x="0" y="0"/>
                      <a:ext cx="4489200" cy="206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01C6" w:rsidRPr="00CA3DED" w:rsidRDefault="006601C6" w:rsidP="00CA3DED">
      <w:pPr>
        <w:spacing w:line="360" w:lineRule="auto"/>
        <w:rPr>
          <w:sz w:val="24"/>
          <w:szCs w:val="24"/>
        </w:rPr>
      </w:pPr>
      <w:r w:rsidRPr="00CA3DED">
        <w:rPr>
          <w:sz w:val="24"/>
          <w:szCs w:val="24"/>
        </w:rPr>
        <w:t>Struktura poruke:</w:t>
      </w:r>
    </w:p>
    <w:p w:rsidR="006601C6" w:rsidRPr="00CA3DED" w:rsidRDefault="006601C6" w:rsidP="00CA3DED">
      <w:pPr>
        <w:pStyle w:val="ListParagraph"/>
        <w:numPr>
          <w:ilvl w:val="0"/>
          <w:numId w:val="13"/>
        </w:numPr>
        <w:spacing w:after="0" w:line="360" w:lineRule="auto"/>
        <w:rPr>
          <w:rFonts w:ascii="Times New Roman" w:hAnsi="Times New Roman" w:cs="Times New Roman"/>
          <w:sz w:val="24"/>
          <w:szCs w:val="24"/>
        </w:rPr>
      </w:pPr>
      <w:hyperlink w:anchor="_Zaglavlje" w:history="1">
        <w:r w:rsidRPr="00CA3DED">
          <w:rPr>
            <w:rStyle w:val="Hyperlink"/>
            <w:rFonts w:ascii="Times New Roman" w:hAnsi="Times New Roman" w:cs="Times New Roman"/>
            <w:sz w:val="24"/>
            <w:szCs w:val="24"/>
          </w:rPr>
          <w:t>OpenFlow zaglavlje.</w:t>
        </w:r>
      </w:hyperlink>
      <w:r w:rsidRPr="00CA3DED">
        <w:rPr>
          <w:rFonts w:ascii="Times New Roman" w:hAnsi="Times New Roman" w:cs="Times New Roman"/>
          <w:sz w:val="24"/>
          <w:szCs w:val="24"/>
        </w:rPr>
        <w:t xml:space="preserve"> </w:t>
      </w:r>
    </w:p>
    <w:p w:rsidR="006601C6" w:rsidRPr="00CA3DED" w:rsidRDefault="006601C6" w:rsidP="00CA3DED">
      <w:pPr>
        <w:pStyle w:val="ListParagraph"/>
        <w:numPr>
          <w:ilvl w:val="0"/>
          <w:numId w:val="13"/>
        </w:numPr>
        <w:spacing w:after="0" w:line="360" w:lineRule="auto"/>
        <w:rPr>
          <w:rFonts w:ascii="Times New Roman" w:hAnsi="Times New Roman" w:cs="Times New Roman"/>
          <w:sz w:val="24"/>
          <w:szCs w:val="24"/>
        </w:rPr>
      </w:pPr>
      <w:r w:rsidRPr="00CA3DED">
        <w:rPr>
          <w:rFonts w:ascii="Times New Roman" w:hAnsi="Times New Roman" w:cs="Times New Roman"/>
          <w:sz w:val="24"/>
          <w:szCs w:val="24"/>
        </w:rPr>
        <w:t>Određuje vrstu informacije koja se prosljeđuje i način kojim će se prikazati tijelo poruke.</w:t>
      </w:r>
    </w:p>
    <w:p w:rsidR="006601C6" w:rsidRPr="00CA3DED" w:rsidRDefault="006601C6" w:rsidP="00CA3DED">
      <w:pPr>
        <w:spacing w:line="360" w:lineRule="auto"/>
        <w:ind w:left="708"/>
        <w:rPr>
          <w:sz w:val="24"/>
          <w:szCs w:val="24"/>
        </w:rPr>
      </w:pPr>
      <w:r w:rsidRPr="00CA3DED">
        <w:rPr>
          <w:sz w:val="24"/>
          <w:szCs w:val="24"/>
        </w:rPr>
        <w:t>– Traži se informacija o stanju na portovima.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Zastavica nije postavljena.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Informacije o stanju na fizičkim portovima.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Nije dodijeljen ni jednom fizičkom portu.</w:t>
      </w:r>
    </w:p>
    <w:p w:rsidR="006601C6" w:rsidRPr="00CA3DED" w:rsidRDefault="006601C6" w:rsidP="00CA3DED">
      <w:pPr>
        <w:spacing w:line="360" w:lineRule="auto"/>
        <w:rPr>
          <w:rFonts w:eastAsiaTheme="majorEastAsia"/>
          <w:color w:val="2F5496" w:themeColor="accent1" w:themeShade="BF"/>
          <w:sz w:val="24"/>
          <w:szCs w:val="24"/>
        </w:rPr>
      </w:pPr>
      <w:bookmarkStart w:id="8" w:name="_OFPT_HELLO"/>
      <w:bookmarkEnd w:id="8"/>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sz w:val="24"/>
          <w:szCs w:val="24"/>
        </w:rPr>
        <w:lastRenderedPageBreak/>
        <w:t>OFPT_STATS_REPLY</w:t>
      </w:r>
    </w:p>
    <w:p w:rsidR="006601C6" w:rsidRPr="00CA3DED" w:rsidRDefault="006601C6" w:rsidP="00CA3DED">
      <w:pPr>
        <w:spacing w:line="360" w:lineRule="auto"/>
        <w:rPr>
          <w:sz w:val="24"/>
          <w:szCs w:val="24"/>
        </w:rPr>
      </w:pPr>
      <w:r w:rsidRPr="00CA3DED">
        <w:rPr>
          <w:sz w:val="24"/>
          <w:szCs w:val="24"/>
        </w:rPr>
        <w:t>Poslano od strane komutatora kontroleru kao odgovor na poruke koje zahtijevaju stanje toka podataka. Tijelo poruke se bitno razlikuje ovisno o tipu statistike koja se tražila u OFTP_STATS_REQUEST. Struktura poruka:</w:t>
      </w:r>
    </w:p>
    <w:p w:rsidR="006601C6" w:rsidRPr="00CA3DED" w:rsidRDefault="006601C6" w:rsidP="00CA3DED">
      <w:pPr>
        <w:widowControl/>
        <w:numPr>
          <w:ilvl w:val="0"/>
          <w:numId w:val="12"/>
        </w:numPr>
        <w:spacing w:line="360" w:lineRule="auto"/>
        <w:rPr>
          <w:sz w:val="24"/>
          <w:szCs w:val="24"/>
        </w:rPr>
      </w:pPr>
      <w:hyperlink w:anchor="_Zaglavlje" w:history="1">
        <w:r w:rsidRPr="00CA3DED">
          <w:rPr>
            <w:rStyle w:val="Hyperlink"/>
            <w:sz w:val="24"/>
            <w:szCs w:val="24"/>
          </w:rPr>
          <w:t>OpenFlow zaglavlje.</w:t>
        </w:r>
      </w:hyperlink>
    </w:p>
    <w:p w:rsidR="006601C6" w:rsidRPr="00CA3DED" w:rsidRDefault="006601C6" w:rsidP="00CA3DED">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Određuje vrstu informacije koja se prosljeđuje kao odgovor i način kojim će se prikazati tijelo poruke.</w:t>
      </w:r>
    </w:p>
    <w:p w:rsidR="006601C6" w:rsidRPr="00CA3DED" w:rsidRDefault="006601C6" w:rsidP="00CA3DED">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Zastavica određuju hoće li nakon ovog odgovora poruke slijediti još koji odgovor.</w:t>
      </w:r>
    </w:p>
    <w:p w:rsidR="006601C6" w:rsidRPr="00E74EB4" w:rsidRDefault="00E74EB4" w:rsidP="00CA3DED">
      <w:pPr>
        <w:pStyle w:val="Heading3"/>
        <w:spacing w:line="360" w:lineRule="auto"/>
        <w:rPr>
          <w:rFonts w:cs="Arial"/>
          <w:sz w:val="24"/>
          <w:szCs w:val="24"/>
        </w:rPr>
      </w:pPr>
      <w:r w:rsidRPr="00CA3DED">
        <w:rPr>
          <w:rFonts w:ascii="Times New Roman" w:hAnsi="Times New Roman"/>
          <w:noProof/>
          <w:lang w:eastAsia="hr-HR"/>
        </w:rPr>
        <w:drawing>
          <wp:anchor distT="0" distB="0" distL="114300" distR="114300" simplePos="0" relativeHeight="251669504" behindDoc="0" locked="0" layoutInCell="1" allowOverlap="1" wp14:anchorId="779282CF" wp14:editId="4AB129F9">
            <wp:simplePos x="0" y="0"/>
            <wp:positionH relativeFrom="margin">
              <wp:align>center</wp:align>
            </wp:positionH>
            <wp:positionV relativeFrom="page">
              <wp:posOffset>3777615</wp:posOffset>
            </wp:positionV>
            <wp:extent cx="4139565" cy="187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P Stats Reply Desc.png"/>
                    <pic:cNvPicPr/>
                  </pic:nvPicPr>
                  <pic:blipFill rotWithShape="1">
                    <a:blip r:embed="rId17" cstate="print">
                      <a:extLst>
                        <a:ext uri="{28A0092B-C50C-407E-A947-70E740481C1C}">
                          <a14:useLocalDpi xmlns:a14="http://schemas.microsoft.com/office/drawing/2010/main" val="0"/>
                        </a:ext>
                      </a:extLst>
                    </a:blip>
                    <a:srcRect l="662" t="49677" r="76355" b="31805"/>
                    <a:stretch/>
                  </pic:blipFill>
                  <pic:spPr bwMode="auto">
                    <a:xfrm>
                      <a:off x="0" y="0"/>
                      <a:ext cx="413956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1C6" w:rsidRPr="0042331B">
        <w:rPr>
          <w:rFonts w:cs="Arial"/>
          <w:sz w:val="24"/>
          <w:szCs w:val="24"/>
        </w:rPr>
        <w:t>Desc Stats Reply</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Proizvođač.</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Opis </w:t>
      </w:r>
      <w:r w:rsidRPr="00CA3DED">
        <w:rPr>
          <w:rFonts w:ascii="Times New Roman" w:hAnsi="Times New Roman" w:cs="Times New Roman"/>
          <w:i/>
          <w:sz w:val="24"/>
          <w:szCs w:val="24"/>
        </w:rPr>
        <w:t>hardwarea.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Opis programske potpore.</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Serijski broj.</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Naziv puta podataka vidljiv korisniku.</w:t>
      </w:r>
    </w:p>
    <w:p w:rsidR="006601C6" w:rsidRPr="00CA3DED" w:rsidRDefault="006601C6" w:rsidP="00CA3DED">
      <w:pPr>
        <w:spacing w:line="360" w:lineRule="auto"/>
        <w:rPr>
          <w:rFonts w:eastAsiaTheme="majorEastAsia"/>
          <w:color w:val="1F3763" w:themeColor="accent1" w:themeShade="7F"/>
          <w:sz w:val="24"/>
          <w:szCs w:val="24"/>
        </w:rPr>
      </w:pPr>
      <w:r w:rsidRPr="00CA3DED">
        <w:rPr>
          <w:sz w:val="24"/>
          <w:szCs w:val="24"/>
        </w:rPr>
        <w:br w:type="page"/>
      </w:r>
    </w:p>
    <w:p w:rsidR="006601C6" w:rsidRPr="0042331B" w:rsidRDefault="006601C6" w:rsidP="00CA3DED">
      <w:pPr>
        <w:pStyle w:val="Heading3"/>
        <w:spacing w:line="360" w:lineRule="auto"/>
        <w:rPr>
          <w:rFonts w:cs="Arial"/>
          <w:sz w:val="24"/>
          <w:szCs w:val="24"/>
        </w:rPr>
      </w:pPr>
      <w:r w:rsidRPr="0042331B">
        <w:rPr>
          <w:rFonts w:cs="Arial"/>
          <w:noProof/>
          <w:sz w:val="24"/>
          <w:szCs w:val="24"/>
          <w:lang w:eastAsia="hr-HR"/>
        </w:rPr>
        <w:lastRenderedPageBreak/>
        <w:drawing>
          <wp:anchor distT="0" distB="0" distL="114300" distR="114300" simplePos="0" relativeHeight="251670528" behindDoc="0" locked="0" layoutInCell="1" allowOverlap="1" wp14:anchorId="09A40928" wp14:editId="74FFF2E2">
            <wp:simplePos x="0" y="0"/>
            <wp:positionH relativeFrom="margin">
              <wp:align>center</wp:align>
            </wp:positionH>
            <wp:positionV relativeFrom="paragraph">
              <wp:posOffset>307975</wp:posOffset>
            </wp:positionV>
            <wp:extent cx="655320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FP Stats Reply flow table.png"/>
                    <pic:cNvPicPr/>
                  </pic:nvPicPr>
                  <pic:blipFill rotWithShape="1">
                    <a:blip r:embed="rId18">
                      <a:extLst>
                        <a:ext uri="{28A0092B-C50C-407E-A947-70E740481C1C}">
                          <a14:useLocalDpi xmlns:a14="http://schemas.microsoft.com/office/drawing/2010/main" val="0"/>
                        </a:ext>
                      </a:extLst>
                    </a:blip>
                    <a:srcRect l="992" t="47913" r="61475" b="14756"/>
                    <a:stretch/>
                  </pic:blipFill>
                  <pic:spPr bwMode="auto">
                    <a:xfrm>
                      <a:off x="0" y="0"/>
                      <a:ext cx="655320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331B">
        <w:rPr>
          <w:rFonts w:cs="Arial"/>
          <w:sz w:val="24"/>
          <w:szCs w:val="24"/>
        </w:rPr>
        <w:t>Table Stats</w:t>
      </w:r>
    </w:p>
    <w:p w:rsidR="006601C6" w:rsidRPr="00CA3DED" w:rsidRDefault="006601C6" w:rsidP="00CA3DED">
      <w:pPr>
        <w:spacing w:line="360" w:lineRule="auto"/>
        <w:rPr>
          <w:sz w:val="24"/>
          <w:szCs w:val="24"/>
        </w:rPr>
      </w:pP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Identifikator tablice.</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Poravnavanje do 32-bita naznačeno imenom tablice čija je to maksimalna veličina.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Bitmapa polja za usporedbu koji su podržani u tablici:</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Ulazni port komutatora.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Id VLAN-a.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Izvorišna adresa </w:t>
      </w:r>
      <w:r w:rsidRPr="00CA3DED">
        <w:rPr>
          <w:rFonts w:ascii="Times New Roman" w:hAnsi="Times New Roman" w:cs="Times New Roman"/>
          <w:i/>
          <w:sz w:val="24"/>
          <w:szCs w:val="24"/>
        </w:rPr>
        <w:t>Etherneta.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Odredišna adresa </w:t>
      </w:r>
      <w:r w:rsidRPr="00CA3DED">
        <w:rPr>
          <w:rFonts w:ascii="Times New Roman" w:hAnsi="Times New Roman" w:cs="Times New Roman"/>
          <w:i/>
          <w:sz w:val="24"/>
          <w:szCs w:val="24"/>
        </w:rPr>
        <w:t>Etherneta.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Vrsta </w:t>
      </w:r>
      <w:r w:rsidRPr="00CA3DED">
        <w:rPr>
          <w:rFonts w:ascii="Times New Roman" w:hAnsi="Times New Roman" w:cs="Times New Roman"/>
          <w:i/>
          <w:sz w:val="24"/>
          <w:szCs w:val="24"/>
        </w:rPr>
        <w:t xml:space="preserve">Ethernet </w:t>
      </w:r>
      <w:r w:rsidRPr="00CA3DED">
        <w:rPr>
          <w:rFonts w:ascii="Times New Roman" w:hAnsi="Times New Roman" w:cs="Times New Roman"/>
          <w:sz w:val="24"/>
          <w:szCs w:val="24"/>
        </w:rPr>
        <w:t>okvira.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IP protokol.</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Izvorišna adresa TCP/UDP porta.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Odredišna adresa TCP/UDP porta.</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Mrežna maska izvorišne IP adrese.</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Mrežna maska odredišne IP adrese.</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Prioritetni VLAN.</w:t>
      </w:r>
    </w:p>
    <w:p w:rsidR="006601C6" w:rsidRPr="00CA3DED" w:rsidRDefault="006601C6" w:rsidP="00CA3DED">
      <w:pPr>
        <w:pStyle w:val="ListParagraph"/>
        <w:numPr>
          <w:ilvl w:val="1"/>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lastRenderedPageBreak/>
        <w:t>Opis IP usluge.</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Podržan maksimalan broj ulaza.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aktivnih ulaza.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paketa viđenih u tablici.</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pristiglih paketa do tablice.</w:t>
      </w:r>
    </w:p>
    <w:p w:rsidR="006601C6" w:rsidRPr="0042331B" w:rsidRDefault="006601C6" w:rsidP="00CA3DED">
      <w:pPr>
        <w:pStyle w:val="Heading3"/>
        <w:spacing w:line="360" w:lineRule="auto"/>
        <w:rPr>
          <w:rFonts w:cs="Arial"/>
          <w:sz w:val="24"/>
          <w:szCs w:val="24"/>
        </w:rPr>
      </w:pPr>
      <w:r w:rsidRPr="0042331B">
        <w:rPr>
          <w:rFonts w:cs="Arial"/>
          <w:sz w:val="24"/>
          <w:szCs w:val="24"/>
        </w:rPr>
        <w:t>Port Stats</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71552" behindDoc="0" locked="0" layoutInCell="1" allowOverlap="1" wp14:anchorId="1A15C084" wp14:editId="4F873788">
            <wp:simplePos x="0" y="0"/>
            <wp:positionH relativeFrom="margin">
              <wp:align>center</wp:align>
            </wp:positionH>
            <wp:positionV relativeFrom="paragraph">
              <wp:posOffset>189865</wp:posOffset>
            </wp:positionV>
            <wp:extent cx="3286800" cy="347040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FP Stats Reply port.png"/>
                    <pic:cNvPicPr/>
                  </pic:nvPicPr>
                  <pic:blipFill rotWithShape="1">
                    <a:blip r:embed="rId19">
                      <a:extLst>
                        <a:ext uri="{28A0092B-C50C-407E-A947-70E740481C1C}">
                          <a14:useLocalDpi xmlns:a14="http://schemas.microsoft.com/office/drawing/2010/main" val="0"/>
                        </a:ext>
                      </a:extLst>
                    </a:blip>
                    <a:srcRect l="662" t="30570" r="81646" b="36214"/>
                    <a:stretch/>
                  </pic:blipFill>
                  <pic:spPr bwMode="auto">
                    <a:xfrm>
                      <a:off x="0" y="0"/>
                      <a:ext cx="3286800" cy="3470400"/>
                    </a:xfrm>
                    <a:prstGeom prst="rect">
                      <a:avLst/>
                    </a:prstGeom>
                    <a:ln>
                      <a:noFill/>
                    </a:ln>
                    <a:extLst>
                      <a:ext uri="{53640926-AAD7-44D8-BBD7-CCE9431645EC}">
                        <a14:shadowObscured xmlns:a14="http://schemas.microsoft.com/office/drawing/2010/main"/>
                      </a:ext>
                    </a:extLst>
                  </pic:spPr>
                </pic:pic>
              </a:graphicData>
            </a:graphic>
          </wp:anchor>
        </w:drawing>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porta.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primljenih paketa.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prenesenih paketa.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primljenih bajtova.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prenesenih bajtova.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paketa odbačenih od RX-a.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paketa odbačenih od TX-a.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grešaka primanja.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grešaka prijenosa.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lastRenderedPageBreak/>
        <w:t>Broj grešaka nastalih nadopunjavanjem okvira.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paketa snadjačanim RX-om.</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CRC grešaka.</w:t>
      </w:r>
    </w:p>
    <w:p w:rsidR="006601C6" w:rsidRPr="00CA3DED" w:rsidRDefault="006601C6" w:rsidP="00CA3DED">
      <w:pPr>
        <w:pStyle w:val="ListParagraph"/>
        <w:numPr>
          <w:ilvl w:val="0"/>
          <w:numId w:val="13"/>
        </w:numPr>
        <w:spacing w:line="360" w:lineRule="auto"/>
        <w:rPr>
          <w:rFonts w:ascii="Times New Roman" w:hAnsi="Times New Roman" w:cs="Times New Roman"/>
          <w:sz w:val="24"/>
          <w:szCs w:val="24"/>
        </w:rPr>
      </w:pPr>
      <w:r w:rsidRPr="00CA3DED">
        <w:rPr>
          <w:rFonts w:ascii="Times New Roman" w:hAnsi="Times New Roman" w:cs="Times New Roman"/>
          <w:sz w:val="24"/>
          <w:szCs w:val="24"/>
        </w:rPr>
        <w:t>Broj kolizija.</w:t>
      </w:r>
    </w:p>
    <w:p w:rsidR="006601C6" w:rsidRPr="00C317F6" w:rsidRDefault="006601C6" w:rsidP="00CA3DED">
      <w:pPr>
        <w:pStyle w:val="Heading2"/>
        <w:spacing w:line="360" w:lineRule="auto"/>
        <w:rPr>
          <w:rFonts w:cs="Arial"/>
          <w:sz w:val="24"/>
          <w:szCs w:val="24"/>
        </w:rPr>
      </w:pPr>
      <w:r w:rsidRPr="00C317F6">
        <w:rPr>
          <w:rFonts w:cs="Arial"/>
          <w:sz w:val="24"/>
          <w:szCs w:val="24"/>
        </w:rPr>
        <w:t>OFPT_GET_CONFIG_REQUEST</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73600" behindDoc="0" locked="0" layoutInCell="1" allowOverlap="1" wp14:anchorId="61DBD4D9" wp14:editId="49817268">
            <wp:simplePos x="0" y="0"/>
            <wp:positionH relativeFrom="margin">
              <wp:posOffset>1090930</wp:posOffset>
            </wp:positionH>
            <wp:positionV relativeFrom="paragraph">
              <wp:posOffset>466725</wp:posOffset>
            </wp:positionV>
            <wp:extent cx="2975610" cy="10725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P Get Config Request.png"/>
                    <pic:cNvPicPr/>
                  </pic:nvPicPr>
                  <pic:blipFill rotWithShape="1">
                    <a:blip r:embed="rId20">
                      <a:extLst>
                        <a:ext uri="{28A0092B-C50C-407E-A947-70E740481C1C}">
                          <a14:useLocalDpi xmlns:a14="http://schemas.microsoft.com/office/drawing/2010/main" val="0"/>
                        </a:ext>
                      </a:extLst>
                    </a:blip>
                    <a:srcRect l="516" t="44092" r="82970" b="45326"/>
                    <a:stretch/>
                  </pic:blipFill>
                  <pic:spPr bwMode="auto">
                    <a:xfrm>
                      <a:off x="0" y="0"/>
                      <a:ext cx="2975610" cy="107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A3DED">
        <w:rPr>
          <w:sz w:val="24"/>
          <w:szCs w:val="24"/>
        </w:rPr>
        <w:t xml:space="preserve">Poruka se šalje od strane kontrolera komutatoru. Spada u skupinu poruka za konfiguraciju komutatora. </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 xml:space="preserve">Poruka se sastoji samo od </w:t>
      </w:r>
      <w:hyperlink w:anchor="_Zaglavlje_1" w:history="1">
        <w:r w:rsidRPr="00CA3DED">
          <w:rPr>
            <w:rStyle w:val="Hyperlink"/>
            <w:sz w:val="24"/>
            <w:szCs w:val="24"/>
          </w:rPr>
          <w:t>OpenFlow zaglavlja</w:t>
        </w:r>
      </w:hyperlink>
      <w:r w:rsidRPr="00CA3DED">
        <w:rPr>
          <w:sz w:val="24"/>
          <w:szCs w:val="24"/>
        </w:rPr>
        <w:t>.</w:t>
      </w:r>
    </w:p>
    <w:p w:rsidR="00E74EB4" w:rsidRDefault="00E74EB4">
      <w:pPr>
        <w:widowControl/>
        <w:spacing w:line="240" w:lineRule="auto"/>
        <w:rPr>
          <w:sz w:val="24"/>
          <w:szCs w:val="24"/>
        </w:rPr>
      </w:pPr>
      <w:r>
        <w:rPr>
          <w:sz w:val="24"/>
          <w:szCs w:val="24"/>
        </w:rPr>
        <w:br w:type="page"/>
      </w:r>
    </w:p>
    <w:p w:rsidR="006601C6" w:rsidRPr="00CA3DED" w:rsidRDefault="006601C6" w:rsidP="00CA3DED">
      <w:pPr>
        <w:spacing w:line="360" w:lineRule="auto"/>
        <w:rPr>
          <w:sz w:val="24"/>
          <w:szCs w:val="24"/>
        </w:rPr>
      </w:pPr>
    </w:p>
    <w:p w:rsidR="006601C6" w:rsidRPr="00C317F6" w:rsidRDefault="006601C6" w:rsidP="00CA3DED">
      <w:pPr>
        <w:pStyle w:val="Heading2"/>
        <w:spacing w:line="360" w:lineRule="auto"/>
        <w:rPr>
          <w:rFonts w:cs="Arial"/>
          <w:sz w:val="24"/>
          <w:szCs w:val="24"/>
        </w:rPr>
      </w:pPr>
      <w:r w:rsidRPr="00C317F6">
        <w:rPr>
          <w:rFonts w:cs="Arial"/>
          <w:sz w:val="24"/>
          <w:szCs w:val="24"/>
        </w:rPr>
        <w:t>OFPT_GET_CONFIG_REPLY / OFPT_SET_CONFIG</w:t>
      </w:r>
    </w:p>
    <w:p w:rsidR="006601C6" w:rsidRPr="00CA3DED" w:rsidRDefault="006601C6" w:rsidP="00CA3DED">
      <w:pPr>
        <w:spacing w:line="360" w:lineRule="auto"/>
        <w:rPr>
          <w:sz w:val="24"/>
          <w:szCs w:val="24"/>
        </w:rPr>
      </w:pPr>
      <w:r w:rsidRPr="00CA3DED">
        <w:rPr>
          <w:noProof/>
          <w:sz w:val="24"/>
          <w:szCs w:val="24"/>
          <w:lang w:eastAsia="hr-HR"/>
        </w:rPr>
        <w:drawing>
          <wp:anchor distT="0" distB="0" distL="114300" distR="114300" simplePos="0" relativeHeight="251672576" behindDoc="0" locked="0" layoutInCell="1" allowOverlap="1" wp14:anchorId="4B933EE2" wp14:editId="6AE04A60">
            <wp:simplePos x="0" y="0"/>
            <wp:positionH relativeFrom="margin">
              <wp:posOffset>-323850</wp:posOffset>
            </wp:positionH>
            <wp:positionV relativeFrom="paragraph">
              <wp:posOffset>608330</wp:posOffset>
            </wp:positionV>
            <wp:extent cx="6650990" cy="173291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FP Set Config.png"/>
                    <pic:cNvPicPr/>
                  </pic:nvPicPr>
                  <pic:blipFill rotWithShape="1">
                    <a:blip r:embed="rId21">
                      <a:extLst>
                        <a:ext uri="{28A0092B-C50C-407E-A947-70E740481C1C}">
                          <a14:useLocalDpi xmlns:a14="http://schemas.microsoft.com/office/drawing/2010/main" val="0"/>
                        </a:ext>
                      </a:extLst>
                    </a:blip>
                    <a:srcRect l="496" t="43980" r="62467" b="38859"/>
                    <a:stretch/>
                  </pic:blipFill>
                  <pic:spPr bwMode="auto">
                    <a:xfrm>
                      <a:off x="0" y="0"/>
                      <a:ext cx="6650990" cy="173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3DED">
        <w:rPr>
          <w:sz w:val="24"/>
          <w:szCs w:val="24"/>
        </w:rPr>
        <w:t xml:space="preserve">Poslano od strane kontrolera komutatoru/poslano od strane komutatora kontroleru. Spada u skupinu poruka za konfiguraciju komutatora. </w:t>
      </w: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p>
    <w:p w:rsidR="006601C6" w:rsidRPr="00CA3DED" w:rsidRDefault="006601C6" w:rsidP="00CA3DED">
      <w:pPr>
        <w:spacing w:line="360" w:lineRule="auto"/>
        <w:rPr>
          <w:sz w:val="24"/>
          <w:szCs w:val="24"/>
        </w:rPr>
      </w:pPr>
      <w:r w:rsidRPr="00CA3DED">
        <w:rPr>
          <w:sz w:val="24"/>
          <w:szCs w:val="24"/>
        </w:rPr>
        <w:t>Struktura poruke:</w:t>
      </w:r>
    </w:p>
    <w:p w:rsidR="006601C6" w:rsidRPr="00CA3DED" w:rsidRDefault="006601C6" w:rsidP="00CA3DED">
      <w:pPr>
        <w:widowControl/>
        <w:numPr>
          <w:ilvl w:val="0"/>
          <w:numId w:val="12"/>
        </w:numPr>
        <w:spacing w:line="360" w:lineRule="auto"/>
        <w:rPr>
          <w:sz w:val="24"/>
          <w:szCs w:val="24"/>
        </w:rPr>
      </w:pPr>
      <w:hyperlink w:anchor="_Zaglavlje" w:history="1">
        <w:r w:rsidRPr="00CA3DED">
          <w:rPr>
            <w:rStyle w:val="Hyperlink"/>
            <w:sz w:val="24"/>
            <w:szCs w:val="24"/>
          </w:rPr>
          <w:t>OpenFlow zaglavlje.</w:t>
        </w:r>
      </w:hyperlink>
    </w:p>
    <w:p w:rsidR="006601C6" w:rsidRPr="00CA3DED" w:rsidRDefault="006601C6" w:rsidP="00CA3DED">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Zastavice koje određuju treba li IP fragmente tretirati normalno, odbaciti ili reasemblirati.</w:t>
      </w:r>
    </w:p>
    <w:p w:rsidR="006601C6" w:rsidRDefault="006601C6" w:rsidP="00CA3DED">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Definira broj bajtova svakog paketa poslanog kontroleru koji su „pogodili“ ili „promašili“ tablicu toka, a imali su kontroler kao destinaciju.</w:t>
      </w:r>
    </w:p>
    <w:p w:rsidR="00E74EB4" w:rsidRDefault="00E74EB4">
      <w:pPr>
        <w:widowControl/>
        <w:spacing w:line="240" w:lineRule="auto"/>
        <w:rPr>
          <w:sz w:val="24"/>
          <w:szCs w:val="24"/>
        </w:rPr>
      </w:pPr>
      <w:r>
        <w:rPr>
          <w:sz w:val="24"/>
          <w:szCs w:val="24"/>
        </w:rPr>
        <w:br w:type="page"/>
      </w:r>
    </w:p>
    <w:p w:rsidR="00E74EB4" w:rsidRPr="00E74EB4" w:rsidRDefault="00E74EB4" w:rsidP="00E74EB4">
      <w:pPr>
        <w:spacing w:line="360" w:lineRule="auto"/>
        <w:ind w:left="360"/>
        <w:rPr>
          <w:sz w:val="24"/>
          <w:szCs w:val="24"/>
        </w:rPr>
      </w:pPr>
    </w:p>
    <w:p w:rsidR="006601C6" w:rsidRPr="00C317F6" w:rsidRDefault="006601C6" w:rsidP="00CA3DED">
      <w:pPr>
        <w:pStyle w:val="Heading2"/>
        <w:spacing w:line="360" w:lineRule="auto"/>
        <w:rPr>
          <w:rFonts w:cs="Arial"/>
          <w:sz w:val="24"/>
          <w:szCs w:val="24"/>
        </w:rPr>
      </w:pPr>
      <w:r w:rsidRPr="00C317F6">
        <w:rPr>
          <w:rFonts w:cs="Arial"/>
          <w:sz w:val="24"/>
          <w:szCs w:val="24"/>
        </w:rPr>
        <w:t>OFPT_FLOW_MOD</w:t>
      </w:r>
    </w:p>
    <w:p w:rsidR="006601C6" w:rsidRPr="00CA3DED" w:rsidRDefault="006601C6" w:rsidP="00CA3DED">
      <w:pPr>
        <w:spacing w:line="360" w:lineRule="auto"/>
        <w:rPr>
          <w:rFonts w:eastAsiaTheme="majorEastAsia"/>
          <w:color w:val="2F5496" w:themeColor="accent1" w:themeShade="BF"/>
          <w:sz w:val="24"/>
          <w:szCs w:val="24"/>
        </w:rPr>
      </w:pPr>
      <w:r w:rsidRPr="00CA3DED">
        <w:rPr>
          <w:sz w:val="24"/>
          <w:szCs w:val="24"/>
        </w:rPr>
        <w:t xml:space="preserve">Spada u naredbene poruke kontrolera. </w:t>
      </w:r>
    </w:p>
    <w:p w:rsidR="00A30742" w:rsidRPr="0058045E" w:rsidRDefault="0058045E" w:rsidP="0058045E">
      <w:pPr>
        <w:pStyle w:val="Heading3"/>
      </w:pPr>
      <w:r w:rsidRPr="00CA3DED">
        <w:rPr>
          <w:rFonts w:ascii="Times New Roman" w:hAnsi="Times New Roman"/>
          <w:noProof/>
          <w:lang w:eastAsia="hr-HR"/>
        </w:rPr>
        <w:drawing>
          <wp:anchor distT="0" distB="0" distL="114300" distR="114300" simplePos="0" relativeHeight="251675648" behindDoc="0" locked="0" layoutInCell="1" allowOverlap="1" wp14:anchorId="7D16F634" wp14:editId="74F01E13">
            <wp:simplePos x="0" y="0"/>
            <wp:positionH relativeFrom="margin">
              <wp:align>center</wp:align>
            </wp:positionH>
            <wp:positionV relativeFrom="paragraph">
              <wp:posOffset>387350</wp:posOffset>
            </wp:positionV>
            <wp:extent cx="4943475" cy="45243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2">
                      <a:extLst>
                        <a:ext uri="{28A0092B-C50C-407E-A947-70E740481C1C}">
                          <a14:useLocalDpi xmlns:a14="http://schemas.microsoft.com/office/drawing/2010/main" val="0"/>
                        </a:ext>
                      </a:extLst>
                    </a:blip>
                    <a:srcRect l="2195" t="30098" r="60066" b="5712"/>
                    <a:stretch/>
                  </pic:blipFill>
                  <pic:spPr bwMode="auto">
                    <a:xfrm>
                      <a:off x="0" y="0"/>
                      <a:ext cx="4943475"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8D0">
        <w:t>OFPT_FLOW_MOD Wireshark 2.2.3</w:t>
      </w:r>
    </w:p>
    <w:p w:rsidR="00A30742" w:rsidRPr="00CA3DED" w:rsidRDefault="00A30742" w:rsidP="00A30742">
      <w:pPr>
        <w:spacing w:line="360" w:lineRule="auto"/>
        <w:rPr>
          <w:sz w:val="24"/>
          <w:szCs w:val="24"/>
        </w:rPr>
      </w:pPr>
      <w:r w:rsidRPr="00CA3DED">
        <w:rPr>
          <w:sz w:val="24"/>
          <w:szCs w:val="24"/>
        </w:rPr>
        <w:t>Struktura poruke:</w:t>
      </w:r>
    </w:p>
    <w:p w:rsidR="00A30742" w:rsidRPr="00CA3DED" w:rsidRDefault="00A30742" w:rsidP="00A30742">
      <w:pPr>
        <w:widowControl/>
        <w:numPr>
          <w:ilvl w:val="0"/>
          <w:numId w:val="12"/>
        </w:numPr>
        <w:spacing w:line="360" w:lineRule="auto"/>
        <w:rPr>
          <w:sz w:val="24"/>
          <w:szCs w:val="24"/>
        </w:rPr>
      </w:pPr>
      <w:hyperlink w:anchor="_Zaglavlje" w:history="1">
        <w:r w:rsidRPr="00CA3DED">
          <w:rPr>
            <w:rStyle w:val="Hyperlink"/>
            <w:sz w:val="24"/>
            <w:szCs w:val="24"/>
          </w:rPr>
          <w:t>OpenFlow zaglavlje.</w:t>
        </w:r>
      </w:hyperlink>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Polja za usporedbu sadrže: (verzija koju domaočitam, u prilogu screenshoot)</w:t>
      </w:r>
    </w:p>
    <w:p w:rsidR="00A30742" w:rsidRPr="00CA3DED" w:rsidRDefault="00A30742" w:rsidP="00A30742">
      <w:pPr>
        <w:pStyle w:val="ListParagraph"/>
        <w:spacing w:line="360" w:lineRule="auto"/>
        <w:ind w:left="1440"/>
        <w:rPr>
          <w:rFonts w:ascii="Times New Roman" w:hAnsi="Times New Roman" w:cs="Times New Roman"/>
          <w:sz w:val="24"/>
          <w:szCs w:val="24"/>
        </w:rPr>
      </w:pP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Sadrži broj zastavica koje bi mogle biti postavljene.</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Ulazni port preklopnika.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MAC adresa izvorišta.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MAC adresa odredišta.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lastRenderedPageBreak/>
        <w:t>Ulazni VLAN id.</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Ulazni VLAN prioritet.</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Nadopunjavanje do 64 bita.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Vrsta Ethernet okvira.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IP ToS (Type of Service).</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IP protokol.</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Nadopunjavanje do 64 bita.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Izvorišna IP adresa.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Odredišna IP adresa.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TCP/UDP izvorišni port.</w:t>
      </w:r>
    </w:p>
    <w:p w:rsidR="00A30742" w:rsidRPr="00F047D8" w:rsidRDefault="00A30742" w:rsidP="00F047D8">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TCP/UDP odredišni port.</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i/>
          <w:sz w:val="24"/>
          <w:szCs w:val="24"/>
        </w:rPr>
        <w:t>Opaque controller-issued identifier.</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Naredba koja se treba izvršit nad tokom podataka: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Izbriši sve podudarajuće tokove.</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Vrijeme mirovanja prije odbacivanja u sekundama.</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Maksimalno vrijeme mirovanja prije odbacivanja u sekundama.</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Razina prioriteta ulaznog toka.</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Id pohranjenog paketa koji treba primjeniti.</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Izlazni port (nije povezan sa fizički port).</w:t>
      </w:r>
    </w:p>
    <w:p w:rsidR="00A30742" w:rsidRPr="0058045E" w:rsidRDefault="00A30742" w:rsidP="00F047D8">
      <w:pPr>
        <w:pStyle w:val="ListParagraph"/>
        <w:numPr>
          <w:ilvl w:val="0"/>
          <w:numId w:val="12"/>
        </w:numPr>
        <w:spacing w:line="360" w:lineRule="auto"/>
        <w:rPr>
          <w:rFonts w:ascii="Times New Roman" w:hAnsi="Times New Roman" w:cs="Times New Roman"/>
          <w:sz w:val="24"/>
          <w:szCs w:val="24"/>
        </w:rPr>
      </w:pPr>
      <w:r w:rsidRPr="0058045E">
        <w:rPr>
          <w:rFonts w:ascii="Times New Roman" w:hAnsi="Times New Roman" w:cs="Times New Roman"/>
          <w:sz w:val="24"/>
          <w:szCs w:val="24"/>
        </w:rPr>
        <w:t>Zastavica nisu postavljene</w:t>
      </w:r>
      <w:r w:rsidR="00F047D8" w:rsidRPr="0058045E">
        <w:rPr>
          <w:rFonts w:ascii="Times New Roman" w:hAnsi="Times New Roman" w:cs="Times New Roman"/>
          <w:sz w:val="24"/>
          <w:szCs w:val="24"/>
        </w:rPr>
        <w:t>.</w:t>
      </w:r>
    </w:p>
    <w:p w:rsidR="009621A4" w:rsidRDefault="009621A4">
      <w:pPr>
        <w:widowControl/>
        <w:spacing w:line="240" w:lineRule="auto"/>
      </w:pPr>
      <w:r>
        <w:br w:type="page"/>
      </w:r>
    </w:p>
    <w:p w:rsidR="00F81D8C" w:rsidRDefault="0058045E">
      <w:pPr>
        <w:pStyle w:val="Heading3"/>
      </w:pPr>
      <w:r w:rsidRPr="00CA3DED">
        <w:rPr>
          <w:rFonts w:ascii="Times New Roman" w:hAnsi="Times New Roman"/>
          <w:noProof/>
          <w:sz w:val="24"/>
          <w:szCs w:val="24"/>
          <w:lang w:eastAsia="hr-HR"/>
        </w:rPr>
        <w:lastRenderedPageBreak/>
        <w:drawing>
          <wp:anchor distT="0" distB="0" distL="114300" distR="114300" simplePos="0" relativeHeight="251677696" behindDoc="0" locked="0" layoutInCell="1" allowOverlap="1" wp14:anchorId="7D16F634" wp14:editId="74F01E13">
            <wp:simplePos x="0" y="0"/>
            <wp:positionH relativeFrom="margin">
              <wp:align>left</wp:align>
            </wp:positionH>
            <wp:positionV relativeFrom="page">
              <wp:posOffset>1428750</wp:posOffset>
            </wp:positionV>
            <wp:extent cx="5829300" cy="55721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3">
                      <a:extLst>
                        <a:ext uri="{28A0092B-C50C-407E-A947-70E740481C1C}">
                          <a14:useLocalDpi xmlns:a14="http://schemas.microsoft.com/office/drawing/2010/main" val="0"/>
                        </a:ext>
                      </a:extLst>
                    </a:blip>
                    <a:srcRect t="30890" r="64162" b="8198"/>
                    <a:stretch/>
                  </pic:blipFill>
                  <pic:spPr bwMode="auto">
                    <a:xfrm>
                      <a:off x="0" y="0"/>
                      <a:ext cx="5829300" cy="557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D8C">
        <w:t>OFPT_FLOW_MOD Wireshark 1.6.7 (laboratorijsko okruženje)</w:t>
      </w:r>
    </w:p>
    <w:p w:rsidR="00A30742" w:rsidRPr="00CA3DED" w:rsidRDefault="00A30742" w:rsidP="00A30742">
      <w:pPr>
        <w:spacing w:line="360" w:lineRule="auto"/>
        <w:rPr>
          <w:sz w:val="24"/>
          <w:szCs w:val="24"/>
        </w:rPr>
      </w:pPr>
    </w:p>
    <w:p w:rsidR="00A30742" w:rsidRPr="00CA3DED" w:rsidRDefault="00A30742" w:rsidP="00A30742">
      <w:pPr>
        <w:spacing w:line="360" w:lineRule="auto"/>
        <w:rPr>
          <w:sz w:val="24"/>
          <w:szCs w:val="24"/>
        </w:rPr>
      </w:pPr>
      <w:r w:rsidRPr="00CA3DED">
        <w:rPr>
          <w:sz w:val="24"/>
          <w:szCs w:val="24"/>
        </w:rPr>
        <w:t>Struktura poruke:</w:t>
      </w:r>
    </w:p>
    <w:p w:rsidR="00A30742" w:rsidRPr="00CA3DED" w:rsidRDefault="00A30742" w:rsidP="00A30742">
      <w:pPr>
        <w:widowControl/>
        <w:numPr>
          <w:ilvl w:val="0"/>
          <w:numId w:val="12"/>
        </w:numPr>
        <w:spacing w:line="360" w:lineRule="auto"/>
        <w:rPr>
          <w:sz w:val="24"/>
          <w:szCs w:val="24"/>
        </w:rPr>
      </w:pPr>
      <w:hyperlink w:anchor="_Zaglavlje" w:history="1">
        <w:r w:rsidRPr="00CA3DED">
          <w:rPr>
            <w:rStyle w:val="Hyperlink"/>
            <w:sz w:val="24"/>
            <w:szCs w:val="24"/>
          </w:rPr>
          <w:t>OpenFlow zaglavlje.</w:t>
        </w:r>
      </w:hyperlink>
    </w:p>
    <w:p w:rsidR="00A30742" w:rsidRPr="00F31CD3" w:rsidRDefault="00A30742" w:rsidP="00A30742">
      <w:pPr>
        <w:pStyle w:val="ListParagraph"/>
        <w:numPr>
          <w:ilvl w:val="0"/>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Polja za usporedbu sadrže: (prema screenshootu iz labosa)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Ulazni port komutatora.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Id VLAN-a.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 xml:space="preserve">Izvorišna adresa </w:t>
      </w:r>
      <w:r w:rsidRPr="00F31CD3">
        <w:rPr>
          <w:rFonts w:ascii="Times New Roman" w:hAnsi="Times New Roman" w:cs="Times New Roman"/>
          <w:i/>
          <w:sz w:val="24"/>
          <w:szCs w:val="24"/>
        </w:rPr>
        <w:t>Etherneta.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 xml:space="preserve">Odredišna adresa </w:t>
      </w:r>
      <w:r w:rsidRPr="00F31CD3">
        <w:rPr>
          <w:rFonts w:ascii="Times New Roman" w:hAnsi="Times New Roman" w:cs="Times New Roman"/>
          <w:i/>
          <w:sz w:val="24"/>
          <w:szCs w:val="24"/>
        </w:rPr>
        <w:t>Etherneta.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lastRenderedPageBreak/>
        <w:t xml:space="preserve">Vrsta </w:t>
      </w:r>
      <w:r w:rsidRPr="00F31CD3">
        <w:rPr>
          <w:rFonts w:ascii="Times New Roman" w:hAnsi="Times New Roman" w:cs="Times New Roman"/>
          <w:i/>
          <w:sz w:val="24"/>
          <w:szCs w:val="24"/>
        </w:rPr>
        <w:t xml:space="preserve">Ethernet </w:t>
      </w:r>
      <w:r w:rsidRPr="00F31CD3">
        <w:rPr>
          <w:rFonts w:ascii="Times New Roman" w:hAnsi="Times New Roman" w:cs="Times New Roman"/>
          <w:sz w:val="24"/>
          <w:szCs w:val="24"/>
        </w:rPr>
        <w:t>okvira.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IP protokol.</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Izvorišna adresa TCP/UDP porta.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Odredišna adresa TCP/UDP porta.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Mrežna maska izvorišne IP adrese.</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Mrežna maska odredišne IP adrese.</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Prioritetni VLAN.</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Opis IP usluge.</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i/>
          <w:sz w:val="24"/>
          <w:szCs w:val="24"/>
        </w:rPr>
        <w:t>Opaque controller-issued identifier.</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Naredba koja se treba izvršit nad tokom podataka:</w:t>
      </w:r>
    </w:p>
    <w:p w:rsidR="00A30742" w:rsidRPr="00CA3DED" w:rsidRDefault="00A30742" w:rsidP="00A30742">
      <w:pPr>
        <w:pStyle w:val="ListParagraph"/>
        <w:numPr>
          <w:ilvl w:val="1"/>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Izbriši sve podudarajuće tokove.</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Vrijeme mirovanja prije odbacivanja u sekundama.</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Maksimalno vrijeme mirovanja prije odbacivanja u sekundama.</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Razina prioriteta ulaznog toka.</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Id pohranjenog paketa koji treba primjeniti.</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Izlazni port (nije povezan sa fizički port).</w:t>
      </w:r>
    </w:p>
    <w:p w:rsidR="00A30742" w:rsidRPr="00CA3DED" w:rsidRDefault="00A30742" w:rsidP="00A30742">
      <w:pPr>
        <w:pStyle w:val="ListParagraph"/>
        <w:numPr>
          <w:ilvl w:val="0"/>
          <w:numId w:val="12"/>
        </w:numPr>
        <w:spacing w:line="360" w:lineRule="auto"/>
        <w:rPr>
          <w:rFonts w:ascii="Times New Roman" w:hAnsi="Times New Roman" w:cs="Times New Roman"/>
          <w:sz w:val="24"/>
          <w:szCs w:val="24"/>
        </w:rPr>
      </w:pPr>
      <w:r w:rsidRPr="00CA3DED">
        <w:rPr>
          <w:rFonts w:ascii="Times New Roman" w:hAnsi="Times New Roman" w:cs="Times New Roman"/>
          <w:sz w:val="24"/>
          <w:szCs w:val="24"/>
        </w:rPr>
        <w:t>Zastavica nisu postavljene, a mogu biti:</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Pošalji poruku ako je tok podataka istekao ili obrisan.</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Provjeri, ima li preklapanja prije dodavanja novog toka podataka.</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 xml:space="preserve">Tok podataka se tretira kao hitan tok i koristi se za prosljeđivanje u slučaju ispada </w:t>
      </w:r>
      <w:r w:rsidR="00F31CD3">
        <w:rPr>
          <w:rFonts w:ascii="Times New Roman" w:hAnsi="Times New Roman" w:cs="Times New Roman"/>
          <w:sz w:val="24"/>
          <w:szCs w:val="24"/>
        </w:rPr>
        <w:t>kontrolera</w:t>
      </w:r>
      <w:r w:rsidRPr="00F31CD3">
        <w:rPr>
          <w:rFonts w:ascii="Times New Roman" w:hAnsi="Times New Roman" w:cs="Times New Roman"/>
          <w:sz w:val="24"/>
          <w:szCs w:val="24"/>
        </w:rPr>
        <w:t>.</w:t>
      </w:r>
    </w:p>
    <w:p w:rsidR="00A30742" w:rsidRPr="00F31CD3" w:rsidRDefault="00A30742" w:rsidP="00A30742">
      <w:pPr>
        <w:pStyle w:val="ListParagraph"/>
        <w:numPr>
          <w:ilvl w:val="0"/>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Izlazne akcije:</w:t>
      </w:r>
    </w:p>
    <w:p w:rsidR="00A30742" w:rsidRPr="00F31CD3" w:rsidRDefault="00A30742" w:rsidP="00A30742">
      <w:pPr>
        <w:pStyle w:val="ListParagraph"/>
        <w:numPr>
          <w:ilvl w:val="1"/>
          <w:numId w:val="12"/>
        </w:numPr>
        <w:spacing w:line="360" w:lineRule="auto"/>
        <w:rPr>
          <w:rFonts w:ascii="Times New Roman" w:hAnsi="Times New Roman" w:cs="Times New Roman"/>
          <w:sz w:val="24"/>
          <w:szCs w:val="24"/>
        </w:rPr>
      </w:pPr>
      <w:r w:rsidRPr="00F31CD3">
        <w:rPr>
          <w:rFonts w:ascii="Times New Roman" w:hAnsi="Times New Roman" w:cs="Times New Roman"/>
          <w:sz w:val="24"/>
          <w:szCs w:val="24"/>
        </w:rPr>
        <w:t>Nije određena ni jedna akcija.</w:t>
      </w:r>
    </w:p>
    <w:p w:rsidR="00A30742" w:rsidRPr="00A30742" w:rsidRDefault="00A30742" w:rsidP="00A30742"/>
    <w:p w:rsidR="006601C6" w:rsidRPr="00C317F6" w:rsidRDefault="006601C6" w:rsidP="00CA3DED">
      <w:pPr>
        <w:pStyle w:val="Heading2"/>
        <w:spacing w:line="360" w:lineRule="auto"/>
        <w:rPr>
          <w:rFonts w:cs="Arial"/>
          <w:sz w:val="24"/>
          <w:szCs w:val="24"/>
        </w:rPr>
      </w:pPr>
      <w:r w:rsidRPr="00C317F6">
        <w:rPr>
          <w:rFonts w:cs="Arial"/>
          <w:noProof/>
          <w:sz w:val="24"/>
          <w:szCs w:val="24"/>
          <w:lang w:eastAsia="hr-HR"/>
        </w:rPr>
        <w:lastRenderedPageBreak/>
        <w:drawing>
          <wp:anchor distT="0" distB="0" distL="114300" distR="114300" simplePos="0" relativeHeight="251666432" behindDoc="0" locked="0" layoutInCell="1" allowOverlap="1" wp14:anchorId="1AC6CB0E" wp14:editId="5768A8EF">
            <wp:simplePos x="0" y="0"/>
            <wp:positionH relativeFrom="margin">
              <wp:align>center</wp:align>
            </wp:positionH>
            <wp:positionV relativeFrom="paragraph">
              <wp:posOffset>367030</wp:posOffset>
            </wp:positionV>
            <wp:extent cx="680085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FP Packet In.png"/>
                    <pic:cNvPicPr/>
                  </pic:nvPicPr>
                  <pic:blipFill rotWithShape="1">
                    <a:blip r:embed="rId24" cstate="print">
                      <a:extLst>
                        <a:ext uri="{28A0092B-C50C-407E-A947-70E740481C1C}">
                          <a14:useLocalDpi xmlns:a14="http://schemas.microsoft.com/office/drawing/2010/main" val="0"/>
                        </a:ext>
                      </a:extLst>
                    </a:blip>
                    <a:srcRect l="331" t="39094" r="55853" b="38765"/>
                    <a:stretch/>
                  </pic:blipFill>
                  <pic:spPr bwMode="auto">
                    <a:xfrm>
                      <a:off x="0" y="0"/>
                      <a:ext cx="68008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7F6">
        <w:rPr>
          <w:rFonts w:cs="Arial"/>
          <w:sz w:val="24"/>
          <w:szCs w:val="24"/>
        </w:rPr>
        <w:t>OFPT_PACKET_IN</w:t>
      </w:r>
    </w:p>
    <w:p w:rsidR="006601C6" w:rsidRPr="00CA3DED" w:rsidRDefault="006601C6" w:rsidP="00CA3DED">
      <w:pPr>
        <w:spacing w:line="360" w:lineRule="auto"/>
        <w:rPr>
          <w:sz w:val="24"/>
          <w:szCs w:val="24"/>
        </w:rPr>
      </w:pPr>
    </w:p>
    <w:p w:rsidR="006601C6" w:rsidRPr="00CA3DED" w:rsidRDefault="006601C6" w:rsidP="00CA3DED">
      <w:pPr>
        <w:widowControl/>
        <w:numPr>
          <w:ilvl w:val="0"/>
          <w:numId w:val="14"/>
        </w:numPr>
        <w:spacing w:line="360" w:lineRule="auto"/>
        <w:rPr>
          <w:sz w:val="24"/>
          <w:szCs w:val="24"/>
        </w:rPr>
      </w:pPr>
      <w:hyperlink w:anchor="_Zaglavlje" w:history="1">
        <w:r w:rsidRPr="00CA3DED">
          <w:rPr>
            <w:rStyle w:val="Hyperlink"/>
            <w:sz w:val="24"/>
            <w:szCs w:val="24"/>
          </w:rPr>
          <w:t>OpenFlow zaglavlje.</w:t>
        </w:r>
      </w:hyperlink>
    </w:p>
    <w:p w:rsidR="006601C6" w:rsidRPr="00CA3DED" w:rsidRDefault="006601C6" w:rsidP="00CA3DED">
      <w:pPr>
        <w:pStyle w:val="ListParagraph"/>
        <w:numPr>
          <w:ilvl w:val="0"/>
          <w:numId w:val="14"/>
        </w:numPr>
        <w:spacing w:line="360" w:lineRule="auto"/>
        <w:rPr>
          <w:rFonts w:ascii="Times New Roman" w:hAnsi="Times New Roman" w:cs="Times New Roman"/>
          <w:sz w:val="24"/>
          <w:szCs w:val="24"/>
        </w:rPr>
      </w:pPr>
      <w:r w:rsidRPr="00CA3DED">
        <w:rPr>
          <w:rFonts w:ascii="Times New Roman" w:hAnsi="Times New Roman" w:cs="Times New Roman"/>
          <w:sz w:val="24"/>
          <w:szCs w:val="24"/>
        </w:rPr>
        <w:t>PACKET_IN podaci:</w:t>
      </w:r>
    </w:p>
    <w:p w:rsidR="006601C6" w:rsidRPr="00CA3DED" w:rsidRDefault="006601C6" w:rsidP="00CA3DED">
      <w:pPr>
        <w:pStyle w:val="ListParagraph"/>
        <w:numPr>
          <w:ilvl w:val="1"/>
          <w:numId w:val="15"/>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ID spremnika – ID broj za identifikaciju paketa u spremniku za jednu putanju (engl. </w:t>
      </w:r>
      <w:r w:rsidRPr="00CA3DED">
        <w:rPr>
          <w:rFonts w:ascii="Times New Roman" w:hAnsi="Times New Roman" w:cs="Times New Roman"/>
          <w:i/>
          <w:sz w:val="24"/>
          <w:szCs w:val="24"/>
        </w:rPr>
        <w:t>datapath</w:t>
      </w:r>
      <w:r w:rsidRPr="00CA3DED">
        <w:rPr>
          <w:rFonts w:ascii="Times New Roman" w:hAnsi="Times New Roman" w:cs="Times New Roman"/>
          <w:sz w:val="24"/>
          <w:szCs w:val="24"/>
        </w:rPr>
        <w:t>)</w:t>
      </w:r>
    </w:p>
    <w:p w:rsidR="006601C6" w:rsidRPr="00CA3DED" w:rsidRDefault="006601C6" w:rsidP="00CA3DED">
      <w:pPr>
        <w:pStyle w:val="ListParagraph"/>
        <w:numPr>
          <w:ilvl w:val="1"/>
          <w:numId w:val="15"/>
        </w:numPr>
        <w:spacing w:line="360" w:lineRule="auto"/>
        <w:rPr>
          <w:rFonts w:ascii="Times New Roman" w:hAnsi="Times New Roman" w:cs="Times New Roman"/>
          <w:sz w:val="24"/>
          <w:szCs w:val="24"/>
        </w:rPr>
      </w:pPr>
      <w:r w:rsidRPr="00CA3DED">
        <w:rPr>
          <w:rFonts w:ascii="Times New Roman" w:hAnsi="Times New Roman" w:cs="Times New Roman"/>
          <w:sz w:val="24"/>
          <w:szCs w:val="24"/>
        </w:rPr>
        <w:t>Ukupna veličina okvira</w:t>
      </w:r>
    </w:p>
    <w:p w:rsidR="006601C6" w:rsidRPr="00CA3DED" w:rsidRDefault="006601C6" w:rsidP="00CA3DED">
      <w:pPr>
        <w:pStyle w:val="ListParagraph"/>
        <w:numPr>
          <w:ilvl w:val="1"/>
          <w:numId w:val="15"/>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Port sa kojeg je primljen okvir</w:t>
      </w:r>
    </w:p>
    <w:p w:rsidR="006601C6" w:rsidRPr="00CA3DED" w:rsidRDefault="006601C6" w:rsidP="00CA3DED">
      <w:pPr>
        <w:pStyle w:val="ListParagraph"/>
        <w:numPr>
          <w:ilvl w:val="1"/>
          <w:numId w:val="15"/>
        </w:numPr>
        <w:spacing w:line="360" w:lineRule="auto"/>
        <w:rPr>
          <w:rFonts w:ascii="Times New Roman" w:hAnsi="Times New Roman" w:cs="Times New Roman"/>
          <w:sz w:val="24"/>
          <w:szCs w:val="24"/>
        </w:rPr>
      </w:pPr>
      <w:r w:rsidRPr="00CA3DED">
        <w:rPr>
          <w:rFonts w:ascii="Times New Roman" w:hAnsi="Times New Roman" w:cs="Times New Roman"/>
          <w:sz w:val="24"/>
          <w:szCs w:val="24"/>
        </w:rPr>
        <w:t>Razlog zbog kojeg je paket poslan (jedan od OFPR_*)</w:t>
      </w:r>
    </w:p>
    <w:p w:rsidR="006601C6" w:rsidRPr="00CA3DED" w:rsidRDefault="006601C6" w:rsidP="00CA3DED">
      <w:pPr>
        <w:pStyle w:val="ListParagraph"/>
        <w:numPr>
          <w:ilvl w:val="1"/>
          <w:numId w:val="15"/>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Polje za podatke koji se prenose</w:t>
      </w:r>
    </w:p>
    <w:p w:rsidR="006601C6" w:rsidRPr="00CA3DED" w:rsidRDefault="006601C6" w:rsidP="00CA3DED">
      <w:pPr>
        <w:spacing w:line="360" w:lineRule="auto"/>
        <w:rPr>
          <w:rFonts w:eastAsiaTheme="majorEastAsia"/>
          <w:color w:val="2F5496" w:themeColor="accent1" w:themeShade="BF"/>
          <w:sz w:val="24"/>
          <w:szCs w:val="24"/>
        </w:rPr>
      </w:pPr>
      <w:r w:rsidRPr="00CA3DED">
        <w:rPr>
          <w:sz w:val="24"/>
          <w:szCs w:val="24"/>
        </w:rPr>
        <w:br w:type="page"/>
      </w:r>
    </w:p>
    <w:p w:rsidR="006601C6" w:rsidRPr="00C317F6" w:rsidRDefault="006601C6" w:rsidP="00CA3DED">
      <w:pPr>
        <w:pStyle w:val="Heading2"/>
        <w:spacing w:line="360" w:lineRule="auto"/>
        <w:rPr>
          <w:rFonts w:cs="Arial"/>
          <w:sz w:val="24"/>
          <w:szCs w:val="24"/>
        </w:rPr>
      </w:pPr>
      <w:r w:rsidRPr="00C317F6">
        <w:rPr>
          <w:rFonts w:cs="Arial"/>
          <w:noProof/>
          <w:sz w:val="24"/>
          <w:szCs w:val="24"/>
          <w:lang w:eastAsia="hr-HR"/>
        </w:rPr>
        <w:lastRenderedPageBreak/>
        <w:drawing>
          <wp:anchor distT="0" distB="0" distL="114300" distR="114300" simplePos="0" relativeHeight="251667456" behindDoc="0" locked="0" layoutInCell="1" allowOverlap="1" wp14:anchorId="61B5E7A8" wp14:editId="1A84FD69">
            <wp:simplePos x="0" y="0"/>
            <wp:positionH relativeFrom="margin">
              <wp:align>center</wp:align>
            </wp:positionH>
            <wp:positionV relativeFrom="paragraph">
              <wp:posOffset>319405</wp:posOffset>
            </wp:positionV>
            <wp:extent cx="6624320" cy="3095625"/>
            <wp:effectExtent l="0" t="0" r="508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P Packet Out.png"/>
                    <pic:cNvPicPr/>
                  </pic:nvPicPr>
                  <pic:blipFill rotWithShape="1">
                    <a:blip r:embed="rId25">
                      <a:extLst>
                        <a:ext uri="{28A0092B-C50C-407E-A947-70E740481C1C}">
                          <a14:useLocalDpi xmlns:a14="http://schemas.microsoft.com/office/drawing/2010/main" val="0"/>
                        </a:ext>
                      </a:extLst>
                    </a:blip>
                    <a:srcRect l="495" t="40858" r="56680" b="23575"/>
                    <a:stretch/>
                  </pic:blipFill>
                  <pic:spPr bwMode="auto">
                    <a:xfrm>
                      <a:off x="0" y="0"/>
                      <a:ext cx="662432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7F6">
        <w:rPr>
          <w:rFonts w:cs="Arial"/>
          <w:sz w:val="24"/>
          <w:szCs w:val="24"/>
        </w:rPr>
        <w:t>OFPT_PACKET_OUT</w:t>
      </w:r>
    </w:p>
    <w:p w:rsidR="006601C6" w:rsidRPr="00CA3DED" w:rsidRDefault="006601C6" w:rsidP="00CA3DED">
      <w:pPr>
        <w:spacing w:line="360" w:lineRule="auto"/>
        <w:rPr>
          <w:sz w:val="24"/>
          <w:szCs w:val="24"/>
        </w:rPr>
      </w:pPr>
    </w:p>
    <w:p w:rsidR="006601C6" w:rsidRPr="00CA3DED" w:rsidRDefault="006601C6" w:rsidP="00CA3DED">
      <w:pPr>
        <w:widowControl/>
        <w:numPr>
          <w:ilvl w:val="0"/>
          <w:numId w:val="16"/>
        </w:numPr>
        <w:spacing w:line="360" w:lineRule="auto"/>
        <w:rPr>
          <w:sz w:val="24"/>
          <w:szCs w:val="24"/>
        </w:rPr>
      </w:pPr>
      <w:hyperlink w:anchor="_Zaglavlje" w:history="1">
        <w:r w:rsidRPr="00CA3DED">
          <w:rPr>
            <w:rStyle w:val="Hyperlink"/>
            <w:sz w:val="24"/>
            <w:szCs w:val="24"/>
          </w:rPr>
          <w:t>OpenFlow zaglavlje.</w:t>
        </w:r>
      </w:hyperlink>
    </w:p>
    <w:p w:rsidR="006601C6" w:rsidRPr="00CA3DED" w:rsidRDefault="006601C6" w:rsidP="00CA3DED">
      <w:pPr>
        <w:pStyle w:val="ListParagraph"/>
        <w:numPr>
          <w:ilvl w:val="0"/>
          <w:numId w:val="16"/>
        </w:numPr>
        <w:spacing w:line="360" w:lineRule="auto"/>
        <w:rPr>
          <w:rFonts w:ascii="Times New Roman" w:hAnsi="Times New Roman" w:cs="Times New Roman"/>
          <w:sz w:val="24"/>
          <w:szCs w:val="24"/>
        </w:rPr>
      </w:pPr>
      <w:r w:rsidRPr="00CA3DED">
        <w:rPr>
          <w:rFonts w:ascii="Times New Roman" w:hAnsi="Times New Roman" w:cs="Times New Roman"/>
          <w:sz w:val="24"/>
          <w:szCs w:val="24"/>
        </w:rPr>
        <w:t>PACKET_OUT podaci:</w:t>
      </w:r>
    </w:p>
    <w:p w:rsidR="006601C6" w:rsidRPr="00CA3DED" w:rsidRDefault="006601C6" w:rsidP="00CA3DED">
      <w:pPr>
        <w:pStyle w:val="ListParagraph"/>
        <w:numPr>
          <w:ilvl w:val="0"/>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 xml:space="preserve">ID spremnika – ID broj za identifikaciju paketa u spremniku za jednu putanju (engl. </w:t>
      </w:r>
      <w:r w:rsidRPr="00CA3DED">
        <w:rPr>
          <w:rFonts w:ascii="Times New Roman" w:hAnsi="Times New Roman" w:cs="Times New Roman"/>
          <w:i/>
          <w:sz w:val="24"/>
          <w:szCs w:val="24"/>
        </w:rPr>
        <w:t>datapath</w:t>
      </w:r>
      <w:r w:rsidRPr="00CA3DED">
        <w:rPr>
          <w:rFonts w:ascii="Times New Roman" w:hAnsi="Times New Roman" w:cs="Times New Roman"/>
          <w:sz w:val="24"/>
          <w:szCs w:val="24"/>
        </w:rPr>
        <w:t>)</w:t>
      </w:r>
    </w:p>
    <w:p w:rsidR="006601C6" w:rsidRPr="00CA3DED" w:rsidRDefault="006601C6" w:rsidP="00CA3DED">
      <w:pPr>
        <w:pStyle w:val="ListParagraph"/>
        <w:numPr>
          <w:ilvl w:val="0"/>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Port sa kojeg je primljen okvir</w:t>
      </w:r>
    </w:p>
    <w:p w:rsidR="006601C6" w:rsidRPr="00CA3DED" w:rsidRDefault="006601C6" w:rsidP="00CA3DED">
      <w:pPr>
        <w:pStyle w:val="ListParagraph"/>
        <w:numPr>
          <w:ilvl w:val="0"/>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Veličina polja za akcije u bajtovima</w:t>
      </w:r>
    </w:p>
    <w:p w:rsidR="006601C6" w:rsidRPr="00CA3DED" w:rsidRDefault="006601C6" w:rsidP="00CA3DED">
      <w:pPr>
        <w:pStyle w:val="ListParagraph"/>
        <w:numPr>
          <w:ilvl w:val="0"/>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Polje za akcije:</w:t>
      </w:r>
    </w:p>
    <w:p w:rsidR="006601C6" w:rsidRPr="00CA3DED" w:rsidRDefault="006601C6" w:rsidP="00CA3DED">
      <w:pPr>
        <w:pStyle w:val="ListParagraph"/>
        <w:numPr>
          <w:ilvl w:val="1"/>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Zaglavlje za akcije:</w:t>
      </w:r>
    </w:p>
    <w:p w:rsidR="006601C6" w:rsidRPr="00CA3DED" w:rsidRDefault="006601C6" w:rsidP="00CA3DED">
      <w:pPr>
        <w:pStyle w:val="ListParagraph"/>
        <w:numPr>
          <w:ilvl w:val="2"/>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Tip akcije – 16 bita</w:t>
      </w:r>
    </w:p>
    <w:p w:rsidR="006601C6" w:rsidRPr="00CA3DED" w:rsidRDefault="006601C6" w:rsidP="00CA3DED">
      <w:pPr>
        <w:pStyle w:val="ListParagraph"/>
        <w:numPr>
          <w:ilvl w:val="2"/>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Duljina akcije uključujući i zaglavlje – 16 bita</w:t>
      </w:r>
    </w:p>
    <w:p w:rsidR="006601C6" w:rsidRPr="00CA3DED" w:rsidRDefault="006601C6" w:rsidP="00CA3DED">
      <w:pPr>
        <w:pStyle w:val="ListParagraph"/>
        <w:numPr>
          <w:ilvl w:val="2"/>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4 * 8 bitova za konkretnu akciju</w:t>
      </w:r>
    </w:p>
    <w:p w:rsidR="006601C6" w:rsidRPr="00CA3DED" w:rsidRDefault="006601C6" w:rsidP="00CA3DED">
      <w:pPr>
        <w:pStyle w:val="ListParagraph"/>
        <w:numPr>
          <w:ilvl w:val="0"/>
          <w:numId w:val="17"/>
        </w:numPr>
        <w:spacing w:line="360" w:lineRule="auto"/>
        <w:rPr>
          <w:rFonts w:ascii="Times New Roman" w:hAnsi="Times New Roman" w:cs="Times New Roman"/>
          <w:sz w:val="24"/>
          <w:szCs w:val="24"/>
        </w:rPr>
      </w:pPr>
      <w:r w:rsidRPr="00CA3DED">
        <w:rPr>
          <w:rFonts w:ascii="Times New Roman" w:hAnsi="Times New Roman" w:cs="Times New Roman"/>
          <w:sz w:val="24"/>
          <w:szCs w:val="24"/>
        </w:rPr>
        <w:t>Polje za podatke koji se prenose</w:t>
      </w:r>
    </w:p>
    <w:p w:rsidR="0058045E" w:rsidRDefault="0058045E">
      <w:pPr>
        <w:widowControl/>
        <w:spacing w:line="240" w:lineRule="auto"/>
        <w:rPr>
          <w:sz w:val="24"/>
          <w:szCs w:val="24"/>
        </w:rPr>
      </w:pPr>
      <w:r>
        <w:rPr>
          <w:sz w:val="24"/>
          <w:szCs w:val="24"/>
        </w:rPr>
        <w:br w:type="page"/>
      </w:r>
    </w:p>
    <w:p w:rsidR="006601C6" w:rsidRPr="00CA3DED" w:rsidRDefault="006601C6" w:rsidP="00CA3DED">
      <w:pPr>
        <w:spacing w:line="360" w:lineRule="auto"/>
        <w:rPr>
          <w:sz w:val="24"/>
          <w:szCs w:val="24"/>
        </w:rPr>
      </w:pPr>
    </w:p>
    <w:p w:rsidR="00FC3675" w:rsidRDefault="00E569A0" w:rsidP="00CD31A2">
      <w:pPr>
        <w:pStyle w:val="Heading1"/>
        <w:rPr>
          <w:szCs w:val="24"/>
          <w:lang w:val="hr-HR"/>
        </w:rPr>
      </w:pPr>
      <w:r>
        <w:rPr>
          <w:szCs w:val="24"/>
          <w:lang w:val="hr-HR"/>
        </w:rPr>
        <w:t>Zaključak</w:t>
      </w:r>
    </w:p>
    <w:p w:rsidR="002C3364" w:rsidRDefault="002C3364" w:rsidP="002C3364">
      <w:pPr>
        <w:pStyle w:val="Heading1"/>
        <w:rPr>
          <w:lang w:val="hr-HR"/>
        </w:rPr>
      </w:pPr>
      <w:r>
        <w:rPr>
          <w:lang w:val="hr-HR"/>
        </w:rPr>
        <w:t>Literatura</w:t>
      </w:r>
    </w:p>
    <w:p w:rsidR="004A6511" w:rsidRPr="004A6511" w:rsidRDefault="004A6511" w:rsidP="004A6511">
      <w:pPr>
        <w:rPr>
          <w:lang w:val="hr-HR"/>
        </w:rPr>
      </w:pPr>
      <w:bookmarkStart w:id="9" w:name="_GoBack"/>
      <w:bookmarkEnd w:id="9"/>
    </w:p>
    <w:sectPr w:rsidR="004A6511" w:rsidRPr="004A6511"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BF8" w:rsidRDefault="00487BF8">
      <w:r>
        <w:separator/>
      </w:r>
    </w:p>
  </w:endnote>
  <w:endnote w:type="continuationSeparator" w:id="0">
    <w:p w:rsidR="00487BF8" w:rsidRDefault="00487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10E2F" w:rsidRPr="00DF3B4B">
      <w:tc>
        <w:tcPr>
          <w:tcW w:w="3162" w:type="dxa"/>
          <w:tcBorders>
            <w:top w:val="nil"/>
            <w:left w:val="nil"/>
            <w:bottom w:val="nil"/>
            <w:right w:val="nil"/>
          </w:tcBorders>
        </w:tcPr>
        <w:p w:rsidR="00A10E2F" w:rsidRPr="00DF3B4B" w:rsidRDefault="00A10E2F">
          <w:pPr>
            <w:ind w:right="360"/>
            <w:rPr>
              <w:lang w:val="hr-HR"/>
            </w:rPr>
          </w:pPr>
          <w:r>
            <w:rPr>
              <w:lang w:val="hr-HR"/>
            </w:rPr>
            <w:t>FER 2 - Projekt</w:t>
          </w:r>
        </w:p>
      </w:tc>
      <w:tc>
        <w:tcPr>
          <w:tcW w:w="3162" w:type="dxa"/>
          <w:tcBorders>
            <w:top w:val="nil"/>
            <w:left w:val="nil"/>
            <w:bottom w:val="nil"/>
            <w:right w:val="nil"/>
          </w:tcBorders>
        </w:tcPr>
        <w:p w:rsidR="00A10E2F" w:rsidRPr="00DF3B4B" w:rsidRDefault="00A10E2F">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01192E">
            <w:rPr>
              <w:noProof/>
              <w:lang w:val="hr-HR"/>
            </w:rPr>
            <w:t>2017</w:t>
          </w:r>
          <w:r w:rsidRPr="00DF3B4B">
            <w:rPr>
              <w:lang w:val="hr-HR"/>
            </w:rPr>
            <w:fldChar w:fldCharType="end"/>
          </w:r>
        </w:p>
      </w:tc>
      <w:tc>
        <w:tcPr>
          <w:tcW w:w="3162" w:type="dxa"/>
          <w:tcBorders>
            <w:top w:val="nil"/>
            <w:left w:val="nil"/>
            <w:bottom w:val="nil"/>
            <w:right w:val="nil"/>
          </w:tcBorders>
        </w:tcPr>
        <w:p w:rsidR="00A10E2F" w:rsidRPr="00DF3B4B" w:rsidRDefault="00A10E2F">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58045E">
            <w:rPr>
              <w:rStyle w:val="PageNumber"/>
              <w:noProof/>
              <w:lang w:val="hr-HR"/>
            </w:rPr>
            <w:t>28</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58045E">
            <w:rPr>
              <w:rStyle w:val="PageNumber"/>
              <w:noProof/>
              <w:lang w:val="hr-HR"/>
            </w:rPr>
            <w:t>30</w:t>
          </w:r>
          <w:r w:rsidRPr="00DF3B4B">
            <w:rPr>
              <w:rStyle w:val="PageNumber"/>
              <w:lang w:val="hr-HR"/>
            </w:rPr>
            <w:fldChar w:fldCharType="end"/>
          </w:r>
        </w:p>
      </w:tc>
    </w:tr>
  </w:tbl>
  <w:p w:rsidR="00A10E2F" w:rsidRDefault="00A10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BF8" w:rsidRDefault="00487BF8">
      <w:r>
        <w:separator/>
      </w:r>
    </w:p>
  </w:footnote>
  <w:footnote w:type="continuationSeparator" w:id="0">
    <w:p w:rsidR="00487BF8" w:rsidRDefault="00487B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10E2F">
      <w:tc>
        <w:tcPr>
          <w:tcW w:w="6379" w:type="dxa"/>
        </w:tcPr>
        <w:p w:rsidR="00C65661" w:rsidRPr="00C65661" w:rsidRDefault="00C65661" w:rsidP="00C65661">
          <w:pPr>
            <w:rPr>
              <w:lang w:val="hr-HR"/>
            </w:rPr>
          </w:pPr>
          <w:r w:rsidRPr="00C65661">
            <w:rPr>
              <w:lang w:val="hr-HR"/>
            </w:rPr>
            <w:t>Analiza izvedbe specifikacije OpenFlow u</w:t>
          </w:r>
        </w:p>
        <w:p w:rsidR="00A10E2F" w:rsidRPr="00DF3B4B" w:rsidRDefault="00C65661" w:rsidP="00C65661">
          <w:pPr>
            <w:rPr>
              <w:lang w:val="hr-HR"/>
            </w:rPr>
          </w:pPr>
          <w:r w:rsidRPr="00C65661">
            <w:rPr>
              <w:lang w:val="hr-HR"/>
            </w:rPr>
            <w:t>upravljačkom uređaju OpenDaylight</w:t>
          </w:r>
        </w:p>
      </w:tc>
      <w:tc>
        <w:tcPr>
          <w:tcW w:w="3179" w:type="dxa"/>
        </w:tcPr>
        <w:p w:rsidR="00A10E2F" w:rsidRPr="00DF3B4B" w:rsidRDefault="00A10E2F">
          <w:pPr>
            <w:tabs>
              <w:tab w:val="left" w:pos="1135"/>
            </w:tabs>
            <w:spacing w:before="40"/>
            <w:ind w:right="68"/>
            <w:rPr>
              <w:lang w:val="hr-HR"/>
            </w:rPr>
          </w:pPr>
          <w:r w:rsidRPr="00DF3B4B">
            <w:rPr>
              <w:lang w:val="hr-HR"/>
            </w:rPr>
            <w:t xml:space="preserve">  Verzija:           &lt;1.0&gt;</w:t>
          </w:r>
        </w:p>
      </w:tc>
    </w:tr>
    <w:tr w:rsidR="00A10E2F">
      <w:tc>
        <w:tcPr>
          <w:tcW w:w="6379" w:type="dxa"/>
        </w:tcPr>
        <w:p w:rsidR="00A10E2F" w:rsidRPr="00DF3B4B" w:rsidRDefault="00A10E2F">
          <w:pPr>
            <w:rPr>
              <w:lang w:val="hr-HR"/>
            </w:rPr>
          </w:pPr>
          <w:r>
            <w:rPr>
              <w:lang w:val="hr-HR"/>
            </w:rPr>
            <w:t>Tehnička dokumentacija</w:t>
          </w:r>
        </w:p>
      </w:tc>
      <w:tc>
        <w:tcPr>
          <w:tcW w:w="3179" w:type="dxa"/>
        </w:tcPr>
        <w:p w:rsidR="00A10E2F" w:rsidRPr="00DF3B4B" w:rsidRDefault="00A10E2F">
          <w:pPr>
            <w:rPr>
              <w:lang w:val="hr-HR"/>
            </w:rPr>
          </w:pPr>
          <w:r w:rsidRPr="00DF3B4B">
            <w:rPr>
              <w:lang w:val="hr-HR"/>
            </w:rPr>
            <w:t xml:space="preserve">  Datum:  &lt;dd/mm/yy&gt;</w:t>
          </w:r>
        </w:p>
      </w:tc>
    </w:tr>
  </w:tbl>
  <w:p w:rsidR="00A10E2F" w:rsidRDefault="00A10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C4830"/>
    <w:multiLevelType w:val="hybridMultilevel"/>
    <w:tmpl w:val="2FB806C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2F5621"/>
    <w:multiLevelType w:val="hybridMultilevel"/>
    <w:tmpl w:val="5B56770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9ED7041"/>
    <w:multiLevelType w:val="hybridMultilevel"/>
    <w:tmpl w:val="7C3ED7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CD105E"/>
    <w:multiLevelType w:val="hybridMultilevel"/>
    <w:tmpl w:val="F49A79BA"/>
    <w:lvl w:ilvl="0" w:tplc="041A0005">
      <w:start w:val="1"/>
      <w:numFmt w:val="bullet"/>
      <w:lvlText w:val=""/>
      <w:lvlJc w:val="left"/>
      <w:pPr>
        <w:ind w:left="1428" w:hanging="360"/>
      </w:pPr>
      <w:rPr>
        <w:rFonts w:ascii="Wingdings" w:hAnsi="Wingdings" w:hint="default"/>
      </w:rPr>
    </w:lvl>
    <w:lvl w:ilvl="1" w:tplc="041A0003">
      <w:start w:val="1"/>
      <w:numFmt w:val="bullet"/>
      <w:lvlText w:val="o"/>
      <w:lvlJc w:val="left"/>
      <w:pPr>
        <w:ind w:left="2148" w:hanging="360"/>
      </w:pPr>
      <w:rPr>
        <w:rFonts w:ascii="Courier New" w:hAnsi="Courier New" w:cs="Courier New" w:hint="default"/>
      </w:rPr>
    </w:lvl>
    <w:lvl w:ilvl="2" w:tplc="041A0005">
      <w:start w:val="1"/>
      <w:numFmt w:val="bullet"/>
      <w:lvlText w:val=""/>
      <w:lvlJc w:val="left"/>
      <w:pPr>
        <w:ind w:left="2868" w:hanging="360"/>
      </w:pPr>
      <w:rPr>
        <w:rFonts w:ascii="Wingdings" w:hAnsi="Wingdings" w:hint="default"/>
      </w:rPr>
    </w:lvl>
    <w:lvl w:ilvl="3" w:tplc="041A0001">
      <w:start w:val="1"/>
      <w:numFmt w:val="bullet"/>
      <w:lvlText w:val=""/>
      <w:lvlJc w:val="left"/>
      <w:pPr>
        <w:ind w:left="3588" w:hanging="360"/>
      </w:pPr>
      <w:rPr>
        <w:rFonts w:ascii="Symbol" w:hAnsi="Symbol" w:hint="default"/>
      </w:rPr>
    </w:lvl>
    <w:lvl w:ilvl="4" w:tplc="041A0003">
      <w:start w:val="1"/>
      <w:numFmt w:val="bullet"/>
      <w:lvlText w:val="o"/>
      <w:lvlJc w:val="left"/>
      <w:pPr>
        <w:ind w:left="4308" w:hanging="360"/>
      </w:pPr>
      <w:rPr>
        <w:rFonts w:ascii="Courier New" w:hAnsi="Courier New" w:cs="Courier New" w:hint="default"/>
      </w:rPr>
    </w:lvl>
    <w:lvl w:ilvl="5" w:tplc="041A0005">
      <w:start w:val="1"/>
      <w:numFmt w:val="bullet"/>
      <w:lvlText w:val=""/>
      <w:lvlJc w:val="left"/>
      <w:pPr>
        <w:ind w:left="5028" w:hanging="360"/>
      </w:pPr>
      <w:rPr>
        <w:rFonts w:ascii="Wingdings" w:hAnsi="Wingdings" w:hint="default"/>
      </w:rPr>
    </w:lvl>
    <w:lvl w:ilvl="6" w:tplc="041A0001">
      <w:start w:val="1"/>
      <w:numFmt w:val="bullet"/>
      <w:lvlText w:val=""/>
      <w:lvlJc w:val="left"/>
      <w:pPr>
        <w:ind w:left="5748" w:hanging="360"/>
      </w:pPr>
      <w:rPr>
        <w:rFonts w:ascii="Symbol" w:hAnsi="Symbol" w:hint="default"/>
      </w:rPr>
    </w:lvl>
    <w:lvl w:ilvl="7" w:tplc="041A0003">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1C802F3"/>
    <w:multiLevelType w:val="hybridMultilevel"/>
    <w:tmpl w:val="B4DA8D8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9" w15:restartNumberingAfterBreak="0">
    <w:nsid w:val="36231CE1"/>
    <w:multiLevelType w:val="hybridMultilevel"/>
    <w:tmpl w:val="044E6F9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A2071C0"/>
    <w:multiLevelType w:val="hybridMultilevel"/>
    <w:tmpl w:val="6DF48EB2"/>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777"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645A2D40"/>
    <w:multiLevelType w:val="hybridMultilevel"/>
    <w:tmpl w:val="74D0C1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87D407D"/>
    <w:multiLevelType w:val="hybridMultilevel"/>
    <w:tmpl w:val="583C78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8E7316B"/>
    <w:multiLevelType w:val="hybridMultilevel"/>
    <w:tmpl w:val="9CD29810"/>
    <w:lvl w:ilvl="0" w:tplc="041A0005">
      <w:start w:val="1"/>
      <w:numFmt w:val="bullet"/>
      <w:lvlText w:val=""/>
      <w:lvlJc w:val="left"/>
      <w:pPr>
        <w:ind w:left="1440" w:hanging="360"/>
      </w:pPr>
      <w:rPr>
        <w:rFonts w:ascii="Wingdings" w:hAnsi="Wingdings" w:hint="default"/>
      </w:rPr>
    </w:lvl>
    <w:lvl w:ilvl="1" w:tplc="041A0005">
      <w:start w:val="1"/>
      <w:numFmt w:val="bullet"/>
      <w:lvlText w:val=""/>
      <w:lvlJc w:val="left"/>
      <w:pPr>
        <w:ind w:left="2160" w:hanging="360"/>
      </w:pPr>
      <w:rPr>
        <w:rFonts w:ascii="Wingdings" w:hAnsi="Wingdings"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13"/>
  </w:num>
  <w:num w:numId="3">
    <w:abstractNumId w:val="6"/>
  </w:num>
  <w:num w:numId="4">
    <w:abstractNumId w:val="5"/>
  </w:num>
  <w:num w:numId="5">
    <w:abstractNumId w:val="7"/>
  </w:num>
  <w:num w:numId="6">
    <w:abstractNumId w:val="10"/>
  </w:num>
  <w:num w:numId="7">
    <w:abstractNumId w:val="16"/>
  </w:num>
  <w:num w:numId="8">
    <w:abstractNumId w:val="12"/>
  </w:num>
  <w:num w:numId="9">
    <w:abstractNumId w:val="8"/>
  </w:num>
  <w:num w:numId="10">
    <w:abstractNumId w:val="2"/>
  </w:num>
  <w:num w:numId="11">
    <w:abstractNumId w:val="4"/>
  </w:num>
  <w:num w:numId="12">
    <w:abstractNumId w:val="9"/>
  </w:num>
  <w:num w:numId="13">
    <w:abstractNumId w:val="11"/>
  </w:num>
  <w:num w:numId="14">
    <w:abstractNumId w:val="3"/>
  </w:num>
  <w:num w:numId="15">
    <w:abstractNumId w:val="1"/>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115F8"/>
    <w:rsid w:val="0001192E"/>
    <w:rsid w:val="0002215D"/>
    <w:rsid w:val="000255F6"/>
    <w:rsid w:val="00033D01"/>
    <w:rsid w:val="000553A4"/>
    <w:rsid w:val="00070EBB"/>
    <w:rsid w:val="000A14A5"/>
    <w:rsid w:val="000A6603"/>
    <w:rsid w:val="000B7736"/>
    <w:rsid w:val="000D0779"/>
    <w:rsid w:val="000D2145"/>
    <w:rsid w:val="000E2FF1"/>
    <w:rsid w:val="000E3BD8"/>
    <w:rsid w:val="000F070F"/>
    <w:rsid w:val="000F5C98"/>
    <w:rsid w:val="00107089"/>
    <w:rsid w:val="00130B16"/>
    <w:rsid w:val="00136EAE"/>
    <w:rsid w:val="0014225E"/>
    <w:rsid w:val="00152E5E"/>
    <w:rsid w:val="0015703B"/>
    <w:rsid w:val="001707FF"/>
    <w:rsid w:val="001A0A23"/>
    <w:rsid w:val="001A25AA"/>
    <w:rsid w:val="001A7E32"/>
    <w:rsid w:val="001E4DD3"/>
    <w:rsid w:val="001E649B"/>
    <w:rsid w:val="00200FFE"/>
    <w:rsid w:val="00201B99"/>
    <w:rsid w:val="00212D5D"/>
    <w:rsid w:val="00216C56"/>
    <w:rsid w:val="002170B8"/>
    <w:rsid w:val="002227DF"/>
    <w:rsid w:val="00226600"/>
    <w:rsid w:val="00230E52"/>
    <w:rsid w:val="0023570A"/>
    <w:rsid w:val="00242008"/>
    <w:rsid w:val="002737BF"/>
    <w:rsid w:val="002767CE"/>
    <w:rsid w:val="00276BA5"/>
    <w:rsid w:val="00281730"/>
    <w:rsid w:val="002843CC"/>
    <w:rsid w:val="002A0274"/>
    <w:rsid w:val="002C3364"/>
    <w:rsid w:val="002C7340"/>
    <w:rsid w:val="002F083D"/>
    <w:rsid w:val="002F43D6"/>
    <w:rsid w:val="00302D08"/>
    <w:rsid w:val="003074A4"/>
    <w:rsid w:val="00326360"/>
    <w:rsid w:val="00333EC2"/>
    <w:rsid w:val="00342FA5"/>
    <w:rsid w:val="00366256"/>
    <w:rsid w:val="00367053"/>
    <w:rsid w:val="003D3A25"/>
    <w:rsid w:val="003E3746"/>
    <w:rsid w:val="003E5AF3"/>
    <w:rsid w:val="0040225A"/>
    <w:rsid w:val="00403B3D"/>
    <w:rsid w:val="0042331B"/>
    <w:rsid w:val="004521FA"/>
    <w:rsid w:val="00472C0C"/>
    <w:rsid w:val="00476E88"/>
    <w:rsid w:val="00487BF8"/>
    <w:rsid w:val="004A5060"/>
    <w:rsid w:val="004A6511"/>
    <w:rsid w:val="004D0BEF"/>
    <w:rsid w:val="004D31DA"/>
    <w:rsid w:val="004D5B9D"/>
    <w:rsid w:val="004E2250"/>
    <w:rsid w:val="004E5140"/>
    <w:rsid w:val="004F67C0"/>
    <w:rsid w:val="004F6E28"/>
    <w:rsid w:val="00510DA5"/>
    <w:rsid w:val="0051621A"/>
    <w:rsid w:val="00547806"/>
    <w:rsid w:val="0055086F"/>
    <w:rsid w:val="00552603"/>
    <w:rsid w:val="00560A60"/>
    <w:rsid w:val="00562D80"/>
    <w:rsid w:val="00571AB1"/>
    <w:rsid w:val="0058045E"/>
    <w:rsid w:val="005815FE"/>
    <w:rsid w:val="005A66E0"/>
    <w:rsid w:val="005C3AFA"/>
    <w:rsid w:val="005D0BAD"/>
    <w:rsid w:val="005D6FB5"/>
    <w:rsid w:val="005F1CE1"/>
    <w:rsid w:val="005F6E2A"/>
    <w:rsid w:val="006158D0"/>
    <w:rsid w:val="00620B2D"/>
    <w:rsid w:val="00634DC0"/>
    <w:rsid w:val="006354F0"/>
    <w:rsid w:val="00637D06"/>
    <w:rsid w:val="006417E6"/>
    <w:rsid w:val="006431D7"/>
    <w:rsid w:val="006601C6"/>
    <w:rsid w:val="00676A00"/>
    <w:rsid w:val="00693601"/>
    <w:rsid w:val="006B78BD"/>
    <w:rsid w:val="006C45B5"/>
    <w:rsid w:val="006C6089"/>
    <w:rsid w:val="006D00C5"/>
    <w:rsid w:val="006E238A"/>
    <w:rsid w:val="00712CE2"/>
    <w:rsid w:val="00716C09"/>
    <w:rsid w:val="00733A5F"/>
    <w:rsid w:val="007345DE"/>
    <w:rsid w:val="007351D7"/>
    <w:rsid w:val="0073584A"/>
    <w:rsid w:val="0073741F"/>
    <w:rsid w:val="00747457"/>
    <w:rsid w:val="00752EFD"/>
    <w:rsid w:val="00755A0D"/>
    <w:rsid w:val="00760BD9"/>
    <w:rsid w:val="00761A4A"/>
    <w:rsid w:val="007713ED"/>
    <w:rsid w:val="00784D44"/>
    <w:rsid w:val="00785F38"/>
    <w:rsid w:val="007C44F7"/>
    <w:rsid w:val="008016CA"/>
    <w:rsid w:val="00811587"/>
    <w:rsid w:val="008607BE"/>
    <w:rsid w:val="00876BE4"/>
    <w:rsid w:val="008B1363"/>
    <w:rsid w:val="008D01D3"/>
    <w:rsid w:val="008E6395"/>
    <w:rsid w:val="009075D8"/>
    <w:rsid w:val="009340F6"/>
    <w:rsid w:val="00957137"/>
    <w:rsid w:val="00960B9D"/>
    <w:rsid w:val="009621A4"/>
    <w:rsid w:val="009B253D"/>
    <w:rsid w:val="009F016A"/>
    <w:rsid w:val="009F06A8"/>
    <w:rsid w:val="009F5B9E"/>
    <w:rsid w:val="00A10E2F"/>
    <w:rsid w:val="00A13287"/>
    <w:rsid w:val="00A163CD"/>
    <w:rsid w:val="00A30742"/>
    <w:rsid w:val="00A4161E"/>
    <w:rsid w:val="00A509DB"/>
    <w:rsid w:val="00A55A74"/>
    <w:rsid w:val="00A722D2"/>
    <w:rsid w:val="00A82B53"/>
    <w:rsid w:val="00A83C5B"/>
    <w:rsid w:val="00A93161"/>
    <w:rsid w:val="00A96DA6"/>
    <w:rsid w:val="00AC16B0"/>
    <w:rsid w:val="00AC2950"/>
    <w:rsid w:val="00AD311E"/>
    <w:rsid w:val="00B02EEF"/>
    <w:rsid w:val="00B32FCB"/>
    <w:rsid w:val="00B3599C"/>
    <w:rsid w:val="00B436C8"/>
    <w:rsid w:val="00B82EFC"/>
    <w:rsid w:val="00B946AE"/>
    <w:rsid w:val="00B94A70"/>
    <w:rsid w:val="00BA1034"/>
    <w:rsid w:val="00BA12B8"/>
    <w:rsid w:val="00BB0DA6"/>
    <w:rsid w:val="00BB2114"/>
    <w:rsid w:val="00BB3752"/>
    <w:rsid w:val="00BC32DC"/>
    <w:rsid w:val="00BC7F29"/>
    <w:rsid w:val="00BD4729"/>
    <w:rsid w:val="00BE3F09"/>
    <w:rsid w:val="00C009F3"/>
    <w:rsid w:val="00C317F6"/>
    <w:rsid w:val="00C35226"/>
    <w:rsid w:val="00C4178E"/>
    <w:rsid w:val="00C457F2"/>
    <w:rsid w:val="00C62A4D"/>
    <w:rsid w:val="00C65661"/>
    <w:rsid w:val="00C74132"/>
    <w:rsid w:val="00C74D55"/>
    <w:rsid w:val="00C9646E"/>
    <w:rsid w:val="00CA3DED"/>
    <w:rsid w:val="00CB3995"/>
    <w:rsid w:val="00CC1F1A"/>
    <w:rsid w:val="00CD057D"/>
    <w:rsid w:val="00CD31A2"/>
    <w:rsid w:val="00CD43C5"/>
    <w:rsid w:val="00CE05E7"/>
    <w:rsid w:val="00CE1583"/>
    <w:rsid w:val="00CE1BC8"/>
    <w:rsid w:val="00D02CA6"/>
    <w:rsid w:val="00D341B9"/>
    <w:rsid w:val="00D35AB6"/>
    <w:rsid w:val="00D431B3"/>
    <w:rsid w:val="00D5628D"/>
    <w:rsid w:val="00D63FE6"/>
    <w:rsid w:val="00D67AD1"/>
    <w:rsid w:val="00D96DB8"/>
    <w:rsid w:val="00DA760B"/>
    <w:rsid w:val="00DB5106"/>
    <w:rsid w:val="00DE4B06"/>
    <w:rsid w:val="00DE4D1A"/>
    <w:rsid w:val="00DE5D22"/>
    <w:rsid w:val="00DF10EF"/>
    <w:rsid w:val="00DF3B4B"/>
    <w:rsid w:val="00E00BD9"/>
    <w:rsid w:val="00E066B6"/>
    <w:rsid w:val="00E119AF"/>
    <w:rsid w:val="00E20217"/>
    <w:rsid w:val="00E4089F"/>
    <w:rsid w:val="00E569A0"/>
    <w:rsid w:val="00E74EB4"/>
    <w:rsid w:val="00E854D7"/>
    <w:rsid w:val="00EA765A"/>
    <w:rsid w:val="00EC13FA"/>
    <w:rsid w:val="00EC2FB8"/>
    <w:rsid w:val="00EC6357"/>
    <w:rsid w:val="00ED16F5"/>
    <w:rsid w:val="00ED2DD0"/>
    <w:rsid w:val="00ED59D3"/>
    <w:rsid w:val="00EE5D2B"/>
    <w:rsid w:val="00EE70A8"/>
    <w:rsid w:val="00EF3BD8"/>
    <w:rsid w:val="00F02936"/>
    <w:rsid w:val="00F047D8"/>
    <w:rsid w:val="00F12630"/>
    <w:rsid w:val="00F17F85"/>
    <w:rsid w:val="00F31CD3"/>
    <w:rsid w:val="00F81D8C"/>
    <w:rsid w:val="00F91938"/>
    <w:rsid w:val="00F91CBC"/>
    <w:rsid w:val="00F921D5"/>
    <w:rsid w:val="00F922AF"/>
    <w:rsid w:val="00F96107"/>
    <w:rsid w:val="00F96AD6"/>
    <w:rsid w:val="00FB33CD"/>
    <w:rsid w:val="00FC3675"/>
    <w:rsid w:val="00FC3C60"/>
    <w:rsid w:val="00FE0B5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E593D9"/>
  <w15:chartTrackingRefBased/>
  <w15:docId w15:val="{BF169102-2807-45A7-8BEE-8DA51879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uiPriority w:val="9"/>
    <w:qFormat/>
    <w:pPr>
      <w:numPr>
        <w:ilvl w:val="1"/>
      </w:numPr>
      <w:outlineLvl w:val="1"/>
    </w:pPr>
    <w:rPr>
      <w:sz w:val="20"/>
    </w:rPr>
  </w:style>
  <w:style w:type="paragraph" w:styleId="Heading3">
    <w:name w:val="heading 3"/>
    <w:basedOn w:val="Heading1"/>
    <w:next w:val="Normal"/>
    <w:link w:val="Heading3Char"/>
    <w:uiPriority w:val="9"/>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iPriority w:val="35"/>
    <w:unhideWhenUsed/>
    <w:qFormat/>
    <w:rsid w:val="00EC2FB8"/>
    <w:pPr>
      <w:widowControl/>
      <w:spacing w:after="200" w:line="240" w:lineRule="auto"/>
    </w:pPr>
    <w:rPr>
      <w:rFonts w:asciiTheme="minorHAnsi" w:eastAsiaTheme="minorHAnsi" w:hAnsiTheme="minorHAnsi" w:cstheme="minorBidi"/>
      <w:i/>
      <w:iCs/>
      <w:color w:val="44546A" w:themeColor="text2"/>
      <w:sz w:val="18"/>
      <w:szCs w:val="18"/>
      <w:lang w:val="hr-HR"/>
    </w:rPr>
  </w:style>
  <w:style w:type="character" w:customStyle="1" w:styleId="Heading2Char">
    <w:name w:val="Heading 2 Char"/>
    <w:basedOn w:val="DefaultParagraphFont"/>
    <w:link w:val="Heading2"/>
    <w:uiPriority w:val="9"/>
    <w:rsid w:val="006601C6"/>
    <w:rPr>
      <w:rFonts w:ascii="Arial" w:hAnsi="Arial"/>
      <w:b/>
      <w:lang w:val="en-US" w:eastAsia="en-US"/>
    </w:rPr>
  </w:style>
  <w:style w:type="paragraph" w:styleId="ListParagraph">
    <w:name w:val="List Paragraph"/>
    <w:basedOn w:val="Normal"/>
    <w:uiPriority w:val="34"/>
    <w:qFormat/>
    <w:rsid w:val="006601C6"/>
    <w:pPr>
      <w:widowControl/>
      <w:spacing w:after="160" w:line="259" w:lineRule="auto"/>
      <w:ind w:left="720"/>
      <w:contextualSpacing/>
    </w:pPr>
    <w:rPr>
      <w:rFonts w:asciiTheme="minorHAnsi" w:eastAsiaTheme="minorHAnsi" w:hAnsiTheme="minorHAnsi" w:cstheme="minorBidi"/>
      <w:sz w:val="22"/>
      <w:szCs w:val="22"/>
      <w:lang w:val="hr-HR"/>
    </w:rPr>
  </w:style>
  <w:style w:type="character" w:customStyle="1" w:styleId="Heading3Char">
    <w:name w:val="Heading 3 Char"/>
    <w:basedOn w:val="DefaultParagraphFont"/>
    <w:link w:val="Heading3"/>
    <w:uiPriority w:val="9"/>
    <w:rsid w:val="006601C6"/>
    <w:rPr>
      <w:rFonts w:ascii="Arial" w:hAnsi="Arial"/>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35404">
      <w:bodyDiv w:val="1"/>
      <w:marLeft w:val="0"/>
      <w:marRight w:val="0"/>
      <w:marTop w:val="0"/>
      <w:marBottom w:val="0"/>
      <w:divBdr>
        <w:top w:val="none" w:sz="0" w:space="0" w:color="auto"/>
        <w:left w:val="none" w:sz="0" w:space="0" w:color="auto"/>
        <w:bottom w:val="none" w:sz="0" w:space="0" w:color="auto"/>
        <w:right w:val="none" w:sz="0" w:space="0" w:color="auto"/>
      </w:divBdr>
    </w:div>
    <w:div w:id="749011779">
      <w:bodyDiv w:val="1"/>
      <w:marLeft w:val="0"/>
      <w:marRight w:val="0"/>
      <w:marTop w:val="0"/>
      <w:marBottom w:val="0"/>
      <w:divBdr>
        <w:top w:val="none" w:sz="0" w:space="0" w:color="auto"/>
        <w:left w:val="none" w:sz="0" w:space="0" w:color="auto"/>
        <w:bottom w:val="none" w:sz="0" w:space="0" w:color="auto"/>
        <w:right w:val="none" w:sz="0" w:space="0" w:color="auto"/>
      </w:divBdr>
    </w:div>
    <w:div w:id="978267597">
      <w:bodyDiv w:val="1"/>
      <w:marLeft w:val="0"/>
      <w:marRight w:val="0"/>
      <w:marTop w:val="0"/>
      <w:marBottom w:val="0"/>
      <w:divBdr>
        <w:top w:val="none" w:sz="0" w:space="0" w:color="auto"/>
        <w:left w:val="none" w:sz="0" w:space="0" w:color="auto"/>
        <w:bottom w:val="none" w:sz="0" w:space="0" w:color="auto"/>
        <w:right w:val="none" w:sz="0" w:space="0" w:color="auto"/>
      </w:divBdr>
    </w:div>
    <w:div w:id="12600206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121CE-C829-4AAA-A069-0E024C286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707</TotalTime>
  <Pages>30</Pages>
  <Words>3787</Words>
  <Characters>21591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25328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Vice Ivusic</cp:lastModifiedBy>
  <cp:revision>5</cp:revision>
  <cp:lastPrinted>2005-03-17T14:40:00Z</cp:lastPrinted>
  <dcterms:created xsi:type="dcterms:W3CDTF">2017-01-10T17:27:00Z</dcterms:created>
  <dcterms:modified xsi:type="dcterms:W3CDTF">2017-01-12T14:01:00Z</dcterms:modified>
</cp:coreProperties>
</file>